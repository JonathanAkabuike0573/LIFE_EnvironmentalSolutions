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ayoutTable"/>
        <w:tblW w:w="5000" w:type="pct"/>
        <w:tblBorders>
          <w:bottom w:val="single" w:sz="8" w:space="0" w:color="F79595" w:themeColor="accent1" w:themeTint="99"/>
        </w:tblBorders>
        <w:tblCellMar>
          <w:bottom w:w="360" w:type="dxa"/>
        </w:tblCellMar>
        <w:tblLook w:val="04A0" w:firstRow="1" w:lastRow="0" w:firstColumn="1" w:lastColumn="0" w:noHBand="0" w:noVBand="1"/>
        <w:tblDescription w:val="Company info"/>
      </w:tblPr>
      <w:tblGrid>
        <w:gridCol w:w="7200"/>
        <w:gridCol w:w="1800"/>
      </w:tblGrid>
      <w:tr w:rsidR="00447631" w14:paraId="4AA8258A" w14:textId="77777777">
        <w:tc>
          <w:tcPr>
            <w:tcW w:w="4000" w:type="pct"/>
            <w:vAlign w:val="bottom"/>
          </w:tcPr>
          <w:sdt>
            <w:sdtPr>
              <w:alias w:val="Company Name"/>
              <w:tag w:val=""/>
              <w:id w:val="-886792623"/>
              <w:placeholder>
                <w:docPart w:val="FF1932AF3A914B1BBABD1F9CCC65AB9C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42F627F6" w14:textId="7B36AF8E" w:rsidR="00447631" w:rsidRDefault="00E90BB6">
                <w:pPr>
                  <w:pStyle w:val="Name"/>
                  <w:ind w:left="0" w:right="0"/>
                </w:pPr>
                <w:r>
                  <w:t>CENG-322</w:t>
                </w:r>
                <w:r w:rsidR="0042411E">
                  <w:t xml:space="preserve"> TEAM PROJECT</w:t>
                </w:r>
              </w:p>
            </w:sdtContent>
          </w:sdt>
          <w:sdt>
            <w:sdtPr>
              <w:rPr>
                <w:b/>
                <w:bCs/>
                <w:color w:val="auto"/>
                <w:sz w:val="28"/>
                <w:szCs w:val="28"/>
              </w:rPr>
              <w:alias w:val="Company Address"/>
              <w:tag w:val=""/>
              <w:id w:val="-835229435"/>
              <w:placeholder>
                <w:docPart w:val="336F2E3CB85246E185826A6B8B8AD2FD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Content>
              <w:p w14:paraId="7867D324" w14:textId="59A3D320" w:rsidR="00447631" w:rsidRDefault="003567A4" w:rsidP="00F537DF">
                <w:pPr>
                  <w:pStyle w:val="NoSpacing"/>
                  <w:ind w:left="0" w:right="0"/>
                </w:pPr>
                <w:r w:rsidRPr="003567A4">
                  <w:rPr>
                    <w:b/>
                    <w:bCs/>
                    <w:color w:val="auto"/>
                    <w:sz w:val="28"/>
                    <w:szCs w:val="28"/>
                  </w:rPr>
                  <w:br/>
                </w:r>
                <w:r w:rsidRPr="003567A4">
                  <w:rPr>
                    <w:b/>
                    <w:bCs/>
                    <w:color w:val="auto"/>
                    <w:sz w:val="28"/>
                    <w:szCs w:val="28"/>
                  </w:rPr>
                  <w:br/>
                  <w:t xml:space="preserve">Team Name: LIFE (Light, Indoor air, Freshness, and Energy)    </w:t>
                </w:r>
                <w:r w:rsidRPr="003567A4">
                  <w:rPr>
                    <w:b/>
                    <w:bCs/>
                    <w:color w:val="auto"/>
                    <w:sz w:val="28"/>
                    <w:szCs w:val="28"/>
                  </w:rPr>
                  <w:br/>
                </w:r>
                <w:r w:rsidRPr="003567A4">
                  <w:rPr>
                    <w:b/>
                    <w:bCs/>
                    <w:color w:val="auto"/>
                    <w:sz w:val="28"/>
                    <w:szCs w:val="28"/>
                  </w:rPr>
                  <w:br/>
                  <w:t>Team Number: 11</w:t>
                </w:r>
                <w:r w:rsidRPr="003567A4">
                  <w:rPr>
                    <w:b/>
                    <w:bCs/>
                    <w:color w:val="auto"/>
                    <w:sz w:val="28"/>
                    <w:szCs w:val="28"/>
                  </w:rPr>
                  <w:br/>
                </w:r>
                <w:r w:rsidRPr="003567A4">
                  <w:rPr>
                    <w:b/>
                    <w:bCs/>
                    <w:color w:val="auto"/>
                    <w:sz w:val="28"/>
                    <w:szCs w:val="28"/>
                  </w:rPr>
                  <w:br/>
                  <w:t>Project Name: LIFE Environmental Solutions</w:t>
                </w:r>
              </w:p>
            </w:sdtContent>
          </w:sdt>
        </w:tc>
        <w:tc>
          <w:tcPr>
            <w:tcW w:w="1000" w:type="pct"/>
            <w:vAlign w:val="center"/>
          </w:tcPr>
          <w:p w14:paraId="421C16EC" w14:textId="77777777" w:rsidR="00447631" w:rsidRDefault="00447631">
            <w:pPr>
              <w:pStyle w:val="NoSpacing"/>
              <w:ind w:left="0" w:right="0"/>
              <w:jc w:val="center"/>
            </w:pPr>
          </w:p>
        </w:tc>
      </w:tr>
    </w:tbl>
    <w:p w14:paraId="2FB4F5C0" w14:textId="77777777" w:rsidR="001A0EAB" w:rsidRPr="001A0EAB" w:rsidRDefault="00BE1CC0" w:rsidP="001A0EAB">
      <w:pPr>
        <w:pStyle w:val="Subtitle"/>
      </w:pP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543677" wp14:editId="7FBA7FCB">
                <wp:simplePos x="0" y="0"/>
                <wp:positionH relativeFrom="leftMargin">
                  <wp:align>right</wp:align>
                </wp:positionH>
                <wp:positionV relativeFrom="margin">
                  <wp:align>top</wp:align>
                </wp:positionV>
                <wp:extent cx="1005840" cy="5733288"/>
                <wp:effectExtent l="0" t="0" r="0" b="0"/>
                <wp:wrapNone/>
                <wp:docPr id="2" name="Text Box 2" descr="Documen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5733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1C81E" w14:textId="77777777" w:rsidR="00447631" w:rsidRPr="00F537DF" w:rsidRDefault="00F537DF">
                            <w:pPr>
                              <w:pStyle w:val="Title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Team Contract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15000</wp14:pctWidth>
                </wp14:sizeRelH>
                <wp14:sizeRelV relativeFrom="margin">
                  <wp14:pctHeight>75000</wp14:pctHeight>
                </wp14:sizeRelV>
              </wp:anchor>
            </w:drawing>
          </mc:Choice>
          <mc:Fallback>
            <w:pict>
              <v:shapetype w14:anchorId="7E5436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Document title" style="position:absolute;margin-left:28pt;margin-top:0;width:79.2pt;height:451.45pt;z-index:-251657216;visibility:visible;mso-wrap-style:square;mso-width-percent:150;mso-height-percent:750;mso-wrap-distance-left:9pt;mso-wrap-distance-top:0;mso-wrap-distance-right:9pt;mso-wrap-distance-bottom:0;mso-position-horizontal:right;mso-position-horizontal-relative:left-margin-area;mso-position-vertical:top;mso-position-vertical-relative:margin;mso-width-percent:150;mso-height-percent:7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" filled="f" stroked="f" strokeweight=".5pt">
                <v:textbox style="layout-flow:vertical;mso-layout-flow-alt:bottom-to-top;mso-fit-shape-to-text:t" inset="0,14.4pt,18pt">
                  <w:txbxContent>
                    <w:p w14:paraId="48F1C81E" w14:textId="77777777" w:rsidR="00447631" w:rsidRPr="00F537DF" w:rsidRDefault="00F537DF">
                      <w:pPr>
                        <w:pStyle w:val="Title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Team Contract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1A0EAB">
        <w:rPr>
          <w:b w:val="0"/>
          <w:i/>
          <w:sz w:val="24"/>
        </w:rPr>
        <w:t xml:space="preserve">Please negotiate, sign, scan and include as the first section in your Deliverable 1.  </w:t>
      </w:r>
    </w:p>
    <w:p w14:paraId="4C449FB1" w14:textId="77777777" w:rsidR="001A0EAB" w:rsidRPr="000B549D" w:rsidRDefault="001A0EAB" w:rsidP="001A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</w:rPr>
      </w:pPr>
      <w:r w:rsidRPr="000B549D">
        <w:rPr>
          <w:rFonts w:ascii="Arial" w:hAnsi="Arial" w:cs="Arial"/>
          <w:b/>
        </w:rPr>
        <w:t>Please note that if cheating is discovered in a group assignment each member will be charged with a cheating offense regardless of their involvement in the offense.  Each member will receive the appropriate sanction based on their individual academic honesty history.</w:t>
      </w:r>
    </w:p>
    <w:p w14:paraId="7FAF1413" w14:textId="77777777" w:rsidR="001A0EAB" w:rsidRDefault="001A0EAB" w:rsidP="001A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</w:rPr>
      </w:pPr>
      <w:r w:rsidRPr="000B549D">
        <w:rPr>
          <w:rFonts w:ascii="Arial" w:hAnsi="Arial" w:cs="Arial"/>
          <w:b/>
        </w:rPr>
        <w:t xml:space="preserve">Please ensure that you </w:t>
      </w:r>
      <w:r w:rsidRPr="00836A14">
        <w:rPr>
          <w:rFonts w:ascii="Arial" w:hAnsi="Arial" w:cs="Arial"/>
          <w:b/>
        </w:rPr>
        <w:t xml:space="preserve">understand </w:t>
      </w:r>
      <w:r w:rsidRPr="000B549D">
        <w:rPr>
          <w:rFonts w:ascii="Arial" w:hAnsi="Arial" w:cs="Arial"/>
          <w:b/>
        </w:rPr>
        <w:t xml:space="preserve">the importance of academic honesty.  </w:t>
      </w:r>
      <w:r w:rsidRPr="00836A14">
        <w:rPr>
          <w:rFonts w:ascii="Arial" w:hAnsi="Arial" w:cs="Arial"/>
          <w:b/>
        </w:rPr>
        <w:t xml:space="preserve">Each member of the group </w:t>
      </w:r>
      <w:r w:rsidRPr="000B549D">
        <w:rPr>
          <w:rFonts w:ascii="Arial" w:hAnsi="Arial" w:cs="Arial"/>
          <w:b/>
        </w:rPr>
        <w:t xml:space="preserve">is responsible to ensure the academic integrity of </w:t>
      </w:r>
      <w:r>
        <w:rPr>
          <w:rFonts w:ascii="Arial" w:hAnsi="Arial" w:cs="Arial"/>
          <w:b/>
        </w:rPr>
        <w:t xml:space="preserve">all of </w:t>
      </w:r>
      <w:r w:rsidRPr="000B549D">
        <w:rPr>
          <w:rFonts w:ascii="Arial" w:hAnsi="Arial" w:cs="Arial"/>
          <w:b/>
        </w:rPr>
        <w:t>the submitted work, not just their own part.</w:t>
      </w:r>
      <w:r>
        <w:rPr>
          <w:rFonts w:ascii="Arial" w:hAnsi="Arial" w:cs="Arial"/>
          <w:b/>
        </w:rPr>
        <w:t xml:space="preserve"> Placing your name on a submission indicates that you take responsibility for its content.</w:t>
      </w:r>
    </w:p>
    <w:tbl>
      <w:tblPr>
        <w:tblpPr w:leftFromText="180" w:rightFromText="180" w:vertAnchor="text" w:horzAnchor="margin" w:tblpXSpec="center" w:tblpY="727"/>
        <w:tblW w:w="13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3118"/>
        <w:gridCol w:w="1980"/>
        <w:gridCol w:w="3975"/>
      </w:tblGrid>
      <w:tr w:rsidR="00C853D8" w14:paraId="65F3ABAE" w14:textId="5FA9208D" w:rsidTr="003567A4">
        <w:trPr>
          <w:trHeight w:val="237"/>
        </w:trPr>
        <w:tc>
          <w:tcPr>
            <w:tcW w:w="4077" w:type="dxa"/>
          </w:tcPr>
          <w:p w14:paraId="7AA227BE" w14:textId="77777777" w:rsidR="00C853D8" w:rsidRPr="001A0EAB" w:rsidRDefault="00C853D8" w:rsidP="001A0EAB">
            <w:pPr>
              <w:pStyle w:val="Name"/>
              <w:rPr>
                <w:sz w:val="28"/>
                <w:szCs w:val="28"/>
              </w:rPr>
            </w:pPr>
            <w:r w:rsidRPr="001A0EAB">
              <w:rPr>
                <w:sz w:val="28"/>
                <w:szCs w:val="28"/>
              </w:rPr>
              <w:t>Team Member Names (Please Print)</w:t>
            </w:r>
          </w:p>
        </w:tc>
        <w:tc>
          <w:tcPr>
            <w:tcW w:w="3118" w:type="dxa"/>
          </w:tcPr>
          <w:p w14:paraId="39DB9431" w14:textId="77777777" w:rsidR="00C853D8" w:rsidRPr="001A0EAB" w:rsidRDefault="00C853D8" w:rsidP="001A0EAB">
            <w:pPr>
              <w:pStyle w:val="Name"/>
              <w:rPr>
                <w:sz w:val="28"/>
                <w:szCs w:val="28"/>
              </w:rPr>
            </w:pPr>
            <w:r w:rsidRPr="001A0EAB">
              <w:rPr>
                <w:sz w:val="28"/>
                <w:szCs w:val="28"/>
              </w:rPr>
              <w:t>Signatures</w:t>
            </w:r>
          </w:p>
        </w:tc>
        <w:tc>
          <w:tcPr>
            <w:tcW w:w="1980" w:type="dxa"/>
          </w:tcPr>
          <w:p w14:paraId="37D0F27E" w14:textId="77777777" w:rsidR="00C853D8" w:rsidRPr="001A0EAB" w:rsidRDefault="00C853D8" w:rsidP="001A0EAB">
            <w:pPr>
              <w:pStyle w:val="Name"/>
              <w:rPr>
                <w:sz w:val="28"/>
                <w:szCs w:val="28"/>
              </w:rPr>
            </w:pPr>
            <w:r w:rsidRPr="001A0EAB">
              <w:rPr>
                <w:sz w:val="28"/>
                <w:szCs w:val="28"/>
              </w:rPr>
              <w:t>Student ID</w:t>
            </w:r>
          </w:p>
        </w:tc>
        <w:tc>
          <w:tcPr>
            <w:tcW w:w="3975" w:type="dxa"/>
          </w:tcPr>
          <w:p w14:paraId="7652ACE4" w14:textId="07DF649C" w:rsidR="00C853D8" w:rsidRPr="001A0EAB" w:rsidRDefault="00C853D8" w:rsidP="001A0EAB">
            <w:pPr>
              <w:pStyle w:val="Nam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Github Id</w:t>
            </w:r>
          </w:p>
        </w:tc>
      </w:tr>
      <w:tr w:rsidR="00C853D8" w14:paraId="039CBEC7" w14:textId="5CBFA7B4" w:rsidTr="003567A4">
        <w:trPr>
          <w:trHeight w:val="476"/>
        </w:trPr>
        <w:tc>
          <w:tcPr>
            <w:tcW w:w="4077" w:type="dxa"/>
          </w:tcPr>
          <w:p w14:paraId="500E1F3B" w14:textId="77777777" w:rsidR="00C853D8" w:rsidRDefault="00C853D8" w:rsidP="001A0EAB">
            <w:pPr>
              <w:rPr>
                <w:sz w:val="24"/>
              </w:rPr>
            </w:pPr>
            <w:r>
              <w:rPr>
                <w:sz w:val="24"/>
              </w:rPr>
              <w:t>Project Leader:</w:t>
            </w:r>
          </w:p>
          <w:p w14:paraId="48D0FF49" w14:textId="5AFDD471" w:rsidR="00C853D8" w:rsidRDefault="004C55D8" w:rsidP="001A0EAB">
            <w:pPr>
              <w:rPr>
                <w:sz w:val="24"/>
              </w:rPr>
            </w:pPr>
            <w:r w:rsidRPr="003567A4">
              <w:rPr>
                <w:sz w:val="24"/>
              </w:rPr>
              <w:t>Jonathan</w:t>
            </w:r>
          </w:p>
        </w:tc>
        <w:tc>
          <w:tcPr>
            <w:tcW w:w="3118" w:type="dxa"/>
          </w:tcPr>
          <w:p w14:paraId="14DE8018" w14:textId="0B403A86" w:rsidR="004C55D8" w:rsidRDefault="003567A4" w:rsidP="001A0EAB">
            <w:pPr>
              <w:rPr>
                <w:sz w:val="32"/>
              </w:rPr>
            </w:pPr>
            <w:r>
              <w:rPr>
                <w:sz w:val="32"/>
              </w:rPr>
              <w:t>J.A.</w:t>
            </w:r>
          </w:p>
        </w:tc>
        <w:tc>
          <w:tcPr>
            <w:tcW w:w="1980" w:type="dxa"/>
          </w:tcPr>
          <w:p w14:paraId="36E4D3C3" w14:textId="7AA8B4D9" w:rsidR="00C853D8" w:rsidRDefault="003567A4" w:rsidP="001A0EAB">
            <w:pPr>
              <w:rPr>
                <w:sz w:val="32"/>
              </w:rPr>
            </w:pPr>
            <w:r>
              <w:rPr>
                <w:sz w:val="32"/>
              </w:rPr>
              <w:t>N01510573</w:t>
            </w:r>
          </w:p>
        </w:tc>
        <w:tc>
          <w:tcPr>
            <w:tcW w:w="3975" w:type="dxa"/>
          </w:tcPr>
          <w:p w14:paraId="3F918E6A" w14:textId="205E056C" w:rsidR="003567A4" w:rsidRDefault="003567A4" w:rsidP="001A0EAB">
            <w:pPr>
              <w:rPr>
                <w:sz w:val="32"/>
              </w:rPr>
            </w:pPr>
            <w:r>
              <w:rPr>
                <w:sz w:val="32"/>
              </w:rPr>
              <w:t>JonathanAkaBuike0573</w:t>
            </w:r>
          </w:p>
        </w:tc>
      </w:tr>
      <w:tr w:rsidR="00C853D8" w14:paraId="6B3D68CD" w14:textId="4E11532C" w:rsidTr="003567A4">
        <w:trPr>
          <w:trHeight w:val="476"/>
        </w:trPr>
        <w:tc>
          <w:tcPr>
            <w:tcW w:w="4077" w:type="dxa"/>
          </w:tcPr>
          <w:p w14:paraId="2F4F9117" w14:textId="77777777" w:rsidR="00C853D8" w:rsidRDefault="00C853D8" w:rsidP="001A0EAB">
            <w:pPr>
              <w:rPr>
                <w:sz w:val="24"/>
              </w:rPr>
            </w:pPr>
          </w:p>
          <w:p w14:paraId="1A7DED0F" w14:textId="29C35521" w:rsidR="00C853D8" w:rsidRDefault="004C55D8" w:rsidP="001A0EAB">
            <w:pPr>
              <w:rPr>
                <w:sz w:val="24"/>
              </w:rPr>
            </w:pPr>
            <w:r w:rsidRPr="003567A4">
              <w:rPr>
                <w:sz w:val="24"/>
              </w:rPr>
              <w:t>Kieran</w:t>
            </w:r>
          </w:p>
        </w:tc>
        <w:tc>
          <w:tcPr>
            <w:tcW w:w="3118" w:type="dxa"/>
          </w:tcPr>
          <w:p w14:paraId="6BFC19C9" w14:textId="473261FD" w:rsidR="00C853D8" w:rsidRDefault="003567A4" w:rsidP="001A0EAB">
            <w:pPr>
              <w:rPr>
                <w:sz w:val="32"/>
              </w:rPr>
            </w:pPr>
            <w:r>
              <w:rPr>
                <w:sz w:val="32"/>
              </w:rPr>
              <w:t>K.S.</w:t>
            </w:r>
          </w:p>
        </w:tc>
        <w:tc>
          <w:tcPr>
            <w:tcW w:w="1980" w:type="dxa"/>
          </w:tcPr>
          <w:p w14:paraId="41761CD8" w14:textId="3F7420DE" w:rsidR="00C853D8" w:rsidRDefault="003567A4" w:rsidP="001A0EAB">
            <w:pPr>
              <w:rPr>
                <w:sz w:val="32"/>
              </w:rPr>
            </w:pPr>
            <w:r>
              <w:rPr>
                <w:sz w:val="32"/>
              </w:rPr>
              <w:t>N01548225</w:t>
            </w:r>
          </w:p>
        </w:tc>
        <w:tc>
          <w:tcPr>
            <w:tcW w:w="3975" w:type="dxa"/>
          </w:tcPr>
          <w:p w14:paraId="09B09096" w14:textId="3616D86C" w:rsidR="00C853D8" w:rsidRDefault="003567A4" w:rsidP="001A0EAB">
            <w:pPr>
              <w:rPr>
                <w:sz w:val="32"/>
              </w:rPr>
            </w:pPr>
            <w:r>
              <w:rPr>
                <w:sz w:val="32"/>
              </w:rPr>
              <w:t>KieranSharma8225</w:t>
            </w:r>
          </w:p>
        </w:tc>
      </w:tr>
      <w:tr w:rsidR="00C853D8" w14:paraId="761E24EE" w14:textId="55A7768D" w:rsidTr="003567A4">
        <w:trPr>
          <w:trHeight w:val="476"/>
        </w:trPr>
        <w:tc>
          <w:tcPr>
            <w:tcW w:w="4077" w:type="dxa"/>
          </w:tcPr>
          <w:p w14:paraId="2DEA749D" w14:textId="77777777" w:rsidR="00C853D8" w:rsidRDefault="00C853D8" w:rsidP="001A0EAB">
            <w:pPr>
              <w:rPr>
                <w:sz w:val="24"/>
              </w:rPr>
            </w:pPr>
          </w:p>
          <w:p w14:paraId="1688737E" w14:textId="48CFF16E" w:rsidR="00C853D8" w:rsidRDefault="004C55D8" w:rsidP="001A0EAB">
            <w:pPr>
              <w:rPr>
                <w:sz w:val="24"/>
              </w:rPr>
            </w:pPr>
            <w:r>
              <w:rPr>
                <w:sz w:val="24"/>
              </w:rPr>
              <w:t>Mohamed</w:t>
            </w:r>
          </w:p>
        </w:tc>
        <w:tc>
          <w:tcPr>
            <w:tcW w:w="3118" w:type="dxa"/>
          </w:tcPr>
          <w:p w14:paraId="0BC3750E" w14:textId="4D348537" w:rsidR="003567A4" w:rsidRDefault="003567A4" w:rsidP="001A0EAB">
            <w:pPr>
              <w:rPr>
                <w:sz w:val="32"/>
              </w:rPr>
            </w:pPr>
            <w:r>
              <w:rPr>
                <w:sz w:val="32"/>
              </w:rPr>
              <w:t>M.A.A.</w:t>
            </w:r>
          </w:p>
        </w:tc>
        <w:tc>
          <w:tcPr>
            <w:tcW w:w="1980" w:type="dxa"/>
          </w:tcPr>
          <w:p w14:paraId="646E4A1D" w14:textId="52C9A937" w:rsidR="00C853D8" w:rsidRDefault="003567A4" w:rsidP="001A0EAB">
            <w:pPr>
              <w:rPr>
                <w:sz w:val="32"/>
              </w:rPr>
            </w:pPr>
            <w:r>
              <w:rPr>
                <w:sz w:val="32"/>
              </w:rPr>
              <w:t>N01440760</w:t>
            </w:r>
          </w:p>
        </w:tc>
        <w:tc>
          <w:tcPr>
            <w:tcW w:w="3975" w:type="dxa"/>
          </w:tcPr>
          <w:p w14:paraId="147BD192" w14:textId="120CF949" w:rsidR="00C853D8" w:rsidRDefault="003567A4" w:rsidP="001A0EAB">
            <w:pPr>
              <w:rPr>
                <w:sz w:val="32"/>
              </w:rPr>
            </w:pPr>
            <w:r>
              <w:rPr>
                <w:sz w:val="32"/>
              </w:rPr>
              <w:t>MohamedAli0760</w:t>
            </w:r>
          </w:p>
        </w:tc>
      </w:tr>
      <w:tr w:rsidR="00C853D8" w14:paraId="7945CE4B" w14:textId="6D23996A" w:rsidTr="003567A4">
        <w:trPr>
          <w:trHeight w:val="1070"/>
        </w:trPr>
        <w:tc>
          <w:tcPr>
            <w:tcW w:w="4077" w:type="dxa"/>
          </w:tcPr>
          <w:p w14:paraId="7D7BBBF6" w14:textId="77777777" w:rsidR="00C853D8" w:rsidRDefault="00C853D8" w:rsidP="001A0EAB">
            <w:pPr>
              <w:rPr>
                <w:sz w:val="24"/>
              </w:rPr>
            </w:pPr>
          </w:p>
          <w:p w14:paraId="0EE6D62A" w14:textId="730E76BD" w:rsidR="00C853D8" w:rsidRDefault="004C55D8" w:rsidP="001A0EAB">
            <w:pPr>
              <w:rPr>
                <w:sz w:val="24"/>
              </w:rPr>
            </w:pPr>
            <w:r>
              <w:rPr>
                <w:sz w:val="24"/>
              </w:rPr>
              <w:t>Farhan</w:t>
            </w:r>
          </w:p>
        </w:tc>
        <w:tc>
          <w:tcPr>
            <w:tcW w:w="3118" w:type="dxa"/>
          </w:tcPr>
          <w:p w14:paraId="48B2BE3B" w14:textId="0A856486" w:rsidR="00C853D8" w:rsidRDefault="003567A4" w:rsidP="001A0EAB">
            <w:pPr>
              <w:rPr>
                <w:sz w:val="32"/>
              </w:rPr>
            </w:pPr>
            <w:r>
              <w:rPr>
                <w:sz w:val="32"/>
              </w:rPr>
              <w:t>F.H.</w:t>
            </w:r>
          </w:p>
        </w:tc>
        <w:tc>
          <w:tcPr>
            <w:tcW w:w="1980" w:type="dxa"/>
          </w:tcPr>
          <w:p w14:paraId="0C38C763" w14:textId="042872B5" w:rsidR="00C853D8" w:rsidRDefault="003567A4" w:rsidP="001A0EAB">
            <w:pPr>
              <w:rPr>
                <w:sz w:val="32"/>
              </w:rPr>
            </w:pPr>
            <w:r>
              <w:rPr>
                <w:sz w:val="32"/>
              </w:rPr>
              <w:t>N01610299</w:t>
            </w:r>
          </w:p>
        </w:tc>
        <w:tc>
          <w:tcPr>
            <w:tcW w:w="3975" w:type="dxa"/>
          </w:tcPr>
          <w:p w14:paraId="09C16D60" w14:textId="2C6A53DC" w:rsidR="00C853D8" w:rsidRPr="003567A4" w:rsidRDefault="003567A4" w:rsidP="001A0EAB">
            <w:pPr>
              <w:rPr>
                <w:sz w:val="32"/>
              </w:rPr>
            </w:pPr>
            <w:r w:rsidRPr="003567A4">
              <w:rPr>
                <w:sz w:val="32"/>
              </w:rPr>
              <w:t>FarhanHabibzai   </w:t>
            </w:r>
          </w:p>
        </w:tc>
      </w:tr>
    </w:tbl>
    <w:p w14:paraId="5A26D2D9" w14:textId="407E6036" w:rsidR="00E90BB6" w:rsidRPr="00706BB1" w:rsidRDefault="001A0EAB" w:rsidP="00706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</w:rPr>
      </w:pPr>
      <w:r w:rsidRPr="000B549D">
        <w:rPr>
          <w:rFonts w:ascii="Arial" w:hAnsi="Arial" w:cs="Arial"/>
          <w:b/>
        </w:rPr>
        <w:t xml:space="preserve">For further information </w:t>
      </w:r>
      <w:r w:rsidRPr="00836A14">
        <w:rPr>
          <w:rFonts w:ascii="Arial" w:hAnsi="Arial" w:cs="Arial"/>
          <w:b/>
        </w:rPr>
        <w:t xml:space="preserve">read </w:t>
      </w:r>
      <w:r w:rsidRPr="000B549D">
        <w:rPr>
          <w:rFonts w:ascii="Arial" w:hAnsi="Arial" w:cs="Arial"/>
          <w:b/>
        </w:rPr>
        <w:t xml:space="preserve">Academic Honesty Policy on </w:t>
      </w:r>
      <w:hyperlink r:id="rId10" w:history="1">
        <w:r w:rsidR="00E90BB6" w:rsidRPr="00E25F18">
          <w:rPr>
            <w:rStyle w:val="Hyperlink"/>
            <w:rFonts w:ascii="Arial" w:hAnsi="Arial" w:cs="Arial"/>
            <w:b/>
          </w:rPr>
          <w:t>https://humber.ca/legal-and-risk-management/policies/search-by-students.html</w:t>
        </w:r>
      </w:hyperlink>
      <w:r w:rsidRPr="000B549D">
        <w:rPr>
          <w:rFonts w:ascii="Arial" w:hAnsi="Arial" w:cs="Arial"/>
          <w:b/>
        </w:rPr>
        <w:t>.</w:t>
      </w:r>
    </w:p>
    <w:p w14:paraId="7E40DB8F" w14:textId="42147170" w:rsidR="001A0EAB" w:rsidRDefault="001A0EAB" w:rsidP="001A0EAB">
      <w:pPr>
        <w:tabs>
          <w:tab w:val="left" w:pos="5760"/>
        </w:tabs>
        <w:rPr>
          <w:sz w:val="24"/>
          <w:szCs w:val="24"/>
        </w:rPr>
      </w:pPr>
      <w:r w:rsidRPr="00330FE9">
        <w:rPr>
          <w:sz w:val="24"/>
          <w:szCs w:val="24"/>
        </w:rPr>
        <w:t xml:space="preserve">By signing this contract, we acknowledge having read the </w:t>
      </w:r>
      <w:r w:rsidR="00E90BB6">
        <w:rPr>
          <w:sz w:val="24"/>
          <w:szCs w:val="24"/>
        </w:rPr>
        <w:t>Humber</w:t>
      </w:r>
      <w:r w:rsidRPr="00330FE9">
        <w:rPr>
          <w:sz w:val="24"/>
          <w:szCs w:val="24"/>
        </w:rPr>
        <w:t xml:space="preserve"> Academic Honesty Policy as per the link</w:t>
      </w:r>
      <w:r>
        <w:rPr>
          <w:sz w:val="24"/>
          <w:szCs w:val="24"/>
        </w:rPr>
        <w:t xml:space="preserve"> below. </w:t>
      </w:r>
    </w:p>
    <w:p w14:paraId="2AEBF089" w14:textId="4B3DBF2C" w:rsidR="00E90BB6" w:rsidRDefault="00E90BB6" w:rsidP="00706BB1">
      <w:pPr>
        <w:tabs>
          <w:tab w:val="left" w:pos="5760"/>
        </w:tabs>
        <w:rPr>
          <w:sz w:val="24"/>
        </w:rPr>
      </w:pPr>
      <w:hyperlink r:id="rId11" w:history="1">
        <w:r w:rsidRPr="00E25F18">
          <w:rPr>
            <w:rStyle w:val="Hyperlink"/>
            <w:sz w:val="24"/>
          </w:rPr>
          <w:t>https://academic-regulations.humber.ca/2018-2019/17.0-ACADEMIC-MISCONDUCT</w:t>
        </w:r>
      </w:hyperlink>
    </w:p>
    <w:p w14:paraId="79EB39D7" w14:textId="77777777" w:rsidR="001A0EAB" w:rsidRPr="00857C31" w:rsidRDefault="001A0EAB" w:rsidP="001A0EAB">
      <w:pPr>
        <w:pStyle w:val="Name"/>
      </w:pPr>
      <w:r w:rsidRPr="00857C31">
        <w:t>Responsibilities</w:t>
      </w:r>
      <w:r>
        <w:t xml:space="preserve"> of the Project Leader include:</w:t>
      </w:r>
    </w:p>
    <w:p w14:paraId="5016EF08" w14:textId="77777777" w:rsidR="001A0EAB" w:rsidRPr="00857C31" w:rsidRDefault="001A0EAB" w:rsidP="001A0EAB">
      <w:pPr>
        <w:numPr>
          <w:ilvl w:val="0"/>
          <w:numId w:val="5"/>
        </w:numPr>
        <w:spacing w:after="0" w:line="240" w:lineRule="auto"/>
        <w:rPr>
          <w:sz w:val="24"/>
        </w:rPr>
      </w:pPr>
      <w:r w:rsidRPr="00857C31">
        <w:rPr>
          <w:sz w:val="24"/>
        </w:rPr>
        <w:t>Assigning tasks to other team members, including self, in a fair and equitable manner.</w:t>
      </w:r>
    </w:p>
    <w:p w14:paraId="1ADCDE8D" w14:textId="77777777" w:rsidR="001A0EAB" w:rsidRPr="00857C31" w:rsidRDefault="001A0EAB" w:rsidP="001A0EAB">
      <w:pPr>
        <w:numPr>
          <w:ilvl w:val="0"/>
          <w:numId w:val="5"/>
        </w:numPr>
        <w:spacing w:after="0" w:line="240" w:lineRule="auto"/>
        <w:rPr>
          <w:sz w:val="24"/>
        </w:rPr>
      </w:pPr>
      <w:r w:rsidRPr="00857C31">
        <w:rPr>
          <w:sz w:val="24"/>
        </w:rPr>
        <w:t>Ensuring work is completed with accuracy, completeness and timeliness.</w:t>
      </w:r>
    </w:p>
    <w:p w14:paraId="26527621" w14:textId="77777777" w:rsidR="001A0EAB" w:rsidRPr="001A0EAB" w:rsidRDefault="001A0EAB">
      <w:pPr>
        <w:numPr>
          <w:ilvl w:val="0"/>
          <w:numId w:val="5"/>
        </w:numPr>
        <w:spacing w:after="0" w:line="240" w:lineRule="auto"/>
        <w:rPr>
          <w:sz w:val="24"/>
        </w:rPr>
      </w:pPr>
      <w:r w:rsidRPr="001A0EAB">
        <w:rPr>
          <w:sz w:val="24"/>
        </w:rPr>
        <w:t>Planning for task completion to ensure timelines are met</w:t>
      </w:r>
    </w:p>
    <w:p w14:paraId="448A9E97" w14:textId="77777777" w:rsidR="001A0EAB" w:rsidRDefault="001A0EAB" w:rsidP="001A0EAB">
      <w:pPr>
        <w:numPr>
          <w:ilvl w:val="0"/>
          <w:numId w:val="5"/>
        </w:numPr>
        <w:spacing w:after="0" w:line="240" w:lineRule="auto"/>
        <w:rPr>
          <w:sz w:val="24"/>
        </w:rPr>
      </w:pPr>
      <w:r w:rsidRPr="00857C31">
        <w:rPr>
          <w:sz w:val="24"/>
        </w:rPr>
        <w:t>Any other duties as deemed necessary for project completion</w:t>
      </w:r>
    </w:p>
    <w:p w14:paraId="14F2CF17" w14:textId="77777777" w:rsidR="008910DC" w:rsidRPr="008910DC" w:rsidRDefault="008910DC" w:rsidP="008910DC">
      <w:pPr>
        <w:spacing w:after="0" w:line="240" w:lineRule="auto"/>
        <w:ind w:left="720"/>
        <w:rPr>
          <w:sz w:val="24"/>
        </w:rPr>
      </w:pPr>
    </w:p>
    <w:p w14:paraId="41FF5CBA" w14:textId="77777777" w:rsidR="001A0EAB" w:rsidRDefault="001A0EAB" w:rsidP="001A0EAB">
      <w:pPr>
        <w:pStyle w:val="Name"/>
      </w:pPr>
      <w:r>
        <w:t xml:space="preserve">What we will do if . . . 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1530"/>
        <w:gridCol w:w="4860"/>
      </w:tblGrid>
      <w:tr w:rsidR="001A0EAB" w14:paraId="145826A8" w14:textId="77777777" w:rsidTr="00E000F1">
        <w:trPr>
          <w:tblHeader/>
        </w:trPr>
        <w:tc>
          <w:tcPr>
            <w:tcW w:w="2988" w:type="dxa"/>
          </w:tcPr>
          <w:p w14:paraId="7C952E53" w14:textId="77777777" w:rsidR="001A0EAB" w:rsidRDefault="001A0EAB">
            <w:pPr>
              <w:spacing w:before="120" w:after="120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</w:p>
        </w:tc>
        <w:tc>
          <w:tcPr>
            <w:tcW w:w="1530" w:type="dxa"/>
          </w:tcPr>
          <w:p w14:paraId="021F0F6E" w14:textId="77777777" w:rsidR="001A0EAB" w:rsidRDefault="001A0EAB">
            <w:pPr>
              <w:spacing w:before="120" w:after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Accepted</w:t>
            </w:r>
            <w:r>
              <w:rPr>
                <w:b/>
                <w:sz w:val="24"/>
              </w:rPr>
              <w:br/>
              <w:t>initial</w:t>
            </w:r>
            <w:r w:rsidR="001A751D">
              <w:rPr>
                <w:b/>
                <w:sz w:val="24"/>
              </w:rPr>
              <w:t>s</w:t>
            </w:r>
          </w:p>
        </w:tc>
        <w:tc>
          <w:tcPr>
            <w:tcW w:w="4860" w:type="dxa"/>
          </w:tcPr>
          <w:p w14:paraId="7C9FAA60" w14:textId="77777777" w:rsidR="001A0EAB" w:rsidRDefault="001A0EAB">
            <w:pPr>
              <w:spacing w:before="120" w:after="120" w:line="360" w:lineRule="auto"/>
              <w:ind w:left="288" w:hanging="288"/>
              <w:rPr>
                <w:b/>
                <w:sz w:val="24"/>
              </w:rPr>
            </w:pPr>
            <w:r>
              <w:rPr>
                <w:b/>
                <w:sz w:val="24"/>
              </w:rPr>
              <w:t>We agree to do the following</w:t>
            </w:r>
          </w:p>
        </w:tc>
      </w:tr>
      <w:tr w:rsidR="001A0EAB" w14:paraId="37291335" w14:textId="77777777" w:rsidTr="00E000F1">
        <w:tc>
          <w:tcPr>
            <w:tcW w:w="2988" w:type="dxa"/>
          </w:tcPr>
          <w:p w14:paraId="14CFB64D" w14:textId="77777777" w:rsidR="001A0EAB" w:rsidRDefault="001A0EAB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t>Team member does not deliver component on time due to severe illness or extreme personal problem</w:t>
            </w:r>
          </w:p>
        </w:tc>
        <w:tc>
          <w:tcPr>
            <w:tcW w:w="1530" w:type="dxa"/>
          </w:tcPr>
          <w:p w14:paraId="7F917572" w14:textId="77777777" w:rsidR="001A0EAB" w:rsidRDefault="001A0EAB">
            <w:pPr>
              <w:spacing w:before="120" w:after="120"/>
              <w:rPr>
                <w:sz w:val="24"/>
              </w:rPr>
            </w:pPr>
          </w:p>
        </w:tc>
        <w:tc>
          <w:tcPr>
            <w:tcW w:w="4860" w:type="dxa"/>
          </w:tcPr>
          <w:p w14:paraId="0A538F94" w14:textId="5D9AD68D" w:rsidR="001A0EAB" w:rsidRDefault="001A0EAB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 xml:space="preserve">Team absorbs workload temporarily </w:t>
            </w:r>
            <w:r w:rsidR="006E492D" w:rsidRPr="006E492D">
              <w:rPr>
                <w:b/>
                <w:bCs/>
                <w:color w:val="EE0000"/>
                <w:sz w:val="24"/>
              </w:rPr>
              <w:t>X</w:t>
            </w:r>
          </w:p>
          <w:p w14:paraId="1BF59385" w14:textId="77777777" w:rsidR="001A0EAB" w:rsidRDefault="001A0EAB" w:rsidP="00E40BEF">
            <w:pPr>
              <w:tabs>
                <w:tab w:val="left" w:pos="720"/>
                <w:tab w:val="left" w:pos="1396"/>
              </w:tabs>
              <w:spacing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z w:val="24"/>
              </w:rPr>
              <w:tab/>
              <w:t>Other:</w:t>
            </w:r>
            <w:r w:rsidR="008A7C4E">
              <w:rPr>
                <w:sz w:val="24"/>
              </w:rPr>
              <w:tab/>
            </w:r>
          </w:p>
        </w:tc>
      </w:tr>
      <w:tr w:rsidR="001A0EAB" w14:paraId="1C4859FE" w14:textId="77777777" w:rsidTr="00E000F1">
        <w:tc>
          <w:tcPr>
            <w:tcW w:w="2988" w:type="dxa"/>
          </w:tcPr>
          <w:p w14:paraId="3DD2B371" w14:textId="77777777" w:rsidR="001A0EAB" w:rsidRDefault="001A0EAB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t>Team member cannot deliver component on time due to lack of ability</w:t>
            </w:r>
          </w:p>
        </w:tc>
        <w:tc>
          <w:tcPr>
            <w:tcW w:w="1530" w:type="dxa"/>
          </w:tcPr>
          <w:p w14:paraId="573AD210" w14:textId="77777777" w:rsidR="001A0EAB" w:rsidRDefault="001A0EAB">
            <w:pPr>
              <w:spacing w:before="120" w:after="120"/>
              <w:rPr>
                <w:sz w:val="24"/>
              </w:rPr>
            </w:pPr>
          </w:p>
        </w:tc>
        <w:tc>
          <w:tcPr>
            <w:tcW w:w="4860" w:type="dxa"/>
          </w:tcPr>
          <w:p w14:paraId="06998BC1" w14:textId="77777777" w:rsidR="001A0EAB" w:rsidRDefault="001A0EAB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reassigns component __</w:t>
            </w:r>
          </w:p>
          <w:p w14:paraId="4B9319B8" w14:textId="6512C527" w:rsidR="001A0EAB" w:rsidRDefault="001A0EAB">
            <w:pPr>
              <w:spacing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 xml:space="preserve">Team helps member </w:t>
            </w:r>
            <w:r w:rsidR="003567A4" w:rsidRPr="003567A4">
              <w:rPr>
                <w:b/>
                <w:bCs/>
                <w:color w:val="EE0000"/>
                <w:sz w:val="24"/>
              </w:rPr>
              <w:t>X</w:t>
            </w:r>
          </w:p>
          <w:p w14:paraId="60520046" w14:textId="06577715" w:rsidR="003C0CC5" w:rsidRDefault="00AC1F60" w:rsidP="003C0CC5">
            <w:pPr>
              <w:ind w:left="288" w:hanging="288"/>
              <w:rPr>
                <w:sz w:val="24"/>
              </w:rPr>
            </w:pPr>
            <w:r>
              <w:rPr>
                <w:sz w:val="24"/>
              </w:rPr>
              <w:t>c</w:t>
            </w:r>
            <w:r w:rsidR="003C0CC5">
              <w:rPr>
                <w:sz w:val="24"/>
              </w:rPr>
              <w:t>)</w:t>
            </w:r>
            <w:r w:rsidR="003C0CC5">
              <w:rPr>
                <w:sz w:val="24"/>
              </w:rPr>
              <w:tab/>
              <w:t>Team "fires" team member by not permitting his/her name on submission __</w:t>
            </w:r>
          </w:p>
          <w:p w14:paraId="0FB5298B" w14:textId="15986FD3" w:rsidR="001A0EAB" w:rsidRDefault="001A0EAB" w:rsidP="003C0CC5">
            <w:pPr>
              <w:spacing w:before="120" w:after="120" w:line="360" w:lineRule="auto"/>
              <w:rPr>
                <w:sz w:val="24"/>
              </w:rPr>
            </w:pPr>
            <w:r>
              <w:rPr>
                <w:sz w:val="24"/>
              </w:rPr>
              <w:t>d)</w:t>
            </w:r>
            <w:r w:rsidR="003C0CC5">
              <w:rPr>
                <w:sz w:val="24"/>
              </w:rPr>
              <w:t xml:space="preserve"> </w:t>
            </w:r>
            <w:r>
              <w:rPr>
                <w:sz w:val="24"/>
              </w:rPr>
              <w:t>Other:</w:t>
            </w:r>
          </w:p>
          <w:p w14:paraId="34076F5F" w14:textId="77777777" w:rsidR="001A0EAB" w:rsidRDefault="001A0EAB">
            <w:pPr>
              <w:spacing w:before="120" w:after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lastRenderedPageBreak/>
              <w:br/>
            </w:r>
          </w:p>
        </w:tc>
      </w:tr>
      <w:tr w:rsidR="001A0EAB" w14:paraId="59627850" w14:textId="77777777" w:rsidTr="00E000F1">
        <w:tc>
          <w:tcPr>
            <w:tcW w:w="2988" w:type="dxa"/>
          </w:tcPr>
          <w:p w14:paraId="1EB12DE2" w14:textId="77777777" w:rsidR="001A0EAB" w:rsidRDefault="001A0EAB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lastRenderedPageBreak/>
              <w:t>Team member does not deliver component on time due to lack of effort</w:t>
            </w:r>
          </w:p>
        </w:tc>
        <w:tc>
          <w:tcPr>
            <w:tcW w:w="1530" w:type="dxa"/>
          </w:tcPr>
          <w:p w14:paraId="0E39EAF5" w14:textId="77777777" w:rsidR="001A0EAB" w:rsidRDefault="001A0EAB">
            <w:pPr>
              <w:spacing w:before="120" w:after="120"/>
              <w:rPr>
                <w:sz w:val="24"/>
              </w:rPr>
            </w:pPr>
          </w:p>
        </w:tc>
        <w:tc>
          <w:tcPr>
            <w:tcW w:w="4860" w:type="dxa"/>
          </w:tcPr>
          <w:p w14:paraId="5EF760CA" w14:textId="77777777" w:rsidR="001A0EAB" w:rsidRDefault="001A0EAB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absorbs workload __</w:t>
            </w:r>
          </w:p>
          <w:p w14:paraId="53491088" w14:textId="77777777" w:rsidR="001A0EAB" w:rsidRDefault="001A0EAB">
            <w:pPr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Team "fires" team member by not permitting his/her name on submission __</w:t>
            </w:r>
          </w:p>
          <w:p w14:paraId="350C0181" w14:textId="3DDB3A60" w:rsidR="001A0EAB" w:rsidRPr="006E492D" w:rsidRDefault="001A0EAB">
            <w:pPr>
              <w:spacing w:before="120"/>
              <w:ind w:left="288" w:hanging="288"/>
              <w:rPr>
                <w:b/>
                <w:bCs/>
                <w:color w:val="EE0000"/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>Other:</w:t>
            </w:r>
            <w:r w:rsidR="006E492D">
              <w:rPr>
                <w:sz w:val="24"/>
              </w:rPr>
              <w:t xml:space="preserve"> </w:t>
            </w:r>
            <w:r w:rsidR="006E492D" w:rsidRPr="006E492D">
              <w:rPr>
                <w:b/>
                <w:bCs/>
                <w:color w:val="EE0000"/>
                <w:sz w:val="24"/>
              </w:rPr>
              <w:t xml:space="preserve">Team will do the work, but a penalty of </w:t>
            </w:r>
            <w:r w:rsidR="00246F88">
              <w:rPr>
                <w:b/>
                <w:bCs/>
                <w:color w:val="EE0000"/>
                <w:sz w:val="24"/>
              </w:rPr>
              <w:t>1</w:t>
            </w:r>
            <w:r w:rsidR="00021D7D">
              <w:rPr>
                <w:b/>
                <w:bCs/>
                <w:color w:val="EE0000"/>
                <w:sz w:val="24"/>
              </w:rPr>
              <w:t>0</w:t>
            </w:r>
            <w:r w:rsidR="006E492D" w:rsidRPr="006E492D">
              <w:rPr>
                <w:b/>
                <w:bCs/>
                <w:color w:val="EE0000"/>
                <w:sz w:val="24"/>
              </w:rPr>
              <w:t xml:space="preserve">% will be on the member for failing to deliver, unless </w:t>
            </w:r>
            <w:r w:rsidR="00246F88" w:rsidRPr="006E492D">
              <w:rPr>
                <w:b/>
                <w:bCs/>
                <w:color w:val="EE0000"/>
                <w:sz w:val="24"/>
              </w:rPr>
              <w:t xml:space="preserve">circumstances </w:t>
            </w:r>
            <w:r w:rsidR="00246F88">
              <w:rPr>
                <w:b/>
                <w:bCs/>
                <w:color w:val="EE0000"/>
                <w:sz w:val="24"/>
              </w:rPr>
              <w:t>will</w:t>
            </w:r>
            <w:r w:rsidR="006E492D">
              <w:rPr>
                <w:b/>
                <w:bCs/>
                <w:color w:val="EE0000"/>
                <w:sz w:val="24"/>
              </w:rPr>
              <w:t xml:space="preserve"> </w:t>
            </w:r>
            <w:r w:rsidR="006E492D" w:rsidRPr="006E492D">
              <w:rPr>
                <w:b/>
                <w:bCs/>
                <w:color w:val="EE0000"/>
                <w:sz w:val="24"/>
              </w:rPr>
              <w:t xml:space="preserve">exclude this penalty. </w:t>
            </w:r>
          </w:p>
          <w:p w14:paraId="28A2925F" w14:textId="77777777" w:rsidR="001A0EAB" w:rsidRDefault="001A0EAB">
            <w:pPr>
              <w:ind w:left="288" w:hanging="288"/>
              <w:rPr>
                <w:sz w:val="24"/>
              </w:rPr>
            </w:pPr>
          </w:p>
          <w:p w14:paraId="7FD61E8D" w14:textId="77777777" w:rsidR="001A0EAB" w:rsidRDefault="001A0EAB">
            <w:pPr>
              <w:ind w:left="288" w:hanging="288"/>
              <w:rPr>
                <w:sz w:val="24"/>
              </w:rPr>
            </w:pPr>
          </w:p>
          <w:p w14:paraId="545EF178" w14:textId="77777777" w:rsidR="001A0EAB" w:rsidRDefault="001A0EAB">
            <w:pPr>
              <w:ind w:left="288" w:hanging="288"/>
              <w:rPr>
                <w:sz w:val="24"/>
              </w:rPr>
            </w:pPr>
            <w:r>
              <w:rPr>
                <w:sz w:val="24"/>
              </w:rPr>
              <w:br/>
            </w:r>
          </w:p>
        </w:tc>
      </w:tr>
      <w:tr w:rsidR="00E000F1" w14:paraId="51BF0230" w14:textId="77777777" w:rsidTr="00E000F1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E683C" w14:textId="77777777" w:rsidR="00E000F1" w:rsidRDefault="00E000F1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t>Team member does not attend team meeting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1911A" w14:textId="77777777" w:rsidR="00E000F1" w:rsidRDefault="00E000F1">
            <w:pPr>
              <w:spacing w:before="120" w:after="120"/>
              <w:rPr>
                <w:sz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5AFB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proceeds without him/her and will assign work to the absent member __</w:t>
            </w:r>
          </w:p>
          <w:p w14:paraId="2C16FC11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Team doesn't proceed and records team member's absence __</w:t>
            </w:r>
          </w:p>
          <w:p w14:paraId="08D0EA73" w14:textId="1C940526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 xml:space="preserve">Team proceeds for that meeting but "fires" member after </w:t>
            </w:r>
            <w:r w:rsidR="00B81A45" w:rsidRPr="00B81A45">
              <w:rPr>
                <w:b/>
                <w:bCs/>
                <w:color w:val="EE0000"/>
                <w:sz w:val="24"/>
              </w:rPr>
              <w:t>3</w:t>
            </w:r>
            <w:r>
              <w:rPr>
                <w:sz w:val="24"/>
              </w:rPr>
              <w:t xml:space="preserve"> occurrences</w:t>
            </w:r>
            <w:r w:rsidR="00B81A45">
              <w:rPr>
                <w:sz w:val="24"/>
              </w:rPr>
              <w:t xml:space="preserve">, </w:t>
            </w:r>
            <w:r w:rsidR="00B81A45" w:rsidRPr="00B81A45">
              <w:rPr>
                <w:b/>
                <w:bCs/>
                <w:color w:val="EE0000"/>
                <w:sz w:val="24"/>
              </w:rPr>
              <w:t xml:space="preserve">unless circumstances </w:t>
            </w:r>
            <w:r w:rsidR="00B81A45">
              <w:rPr>
                <w:b/>
                <w:bCs/>
                <w:color w:val="EE0000"/>
                <w:sz w:val="24"/>
              </w:rPr>
              <w:t xml:space="preserve">will </w:t>
            </w:r>
            <w:r w:rsidR="00B81A45" w:rsidRPr="00B81A45">
              <w:rPr>
                <w:b/>
                <w:bCs/>
                <w:color w:val="EE0000"/>
                <w:sz w:val="24"/>
              </w:rPr>
              <w:t>exclude team member from this firing.</w:t>
            </w:r>
          </w:p>
        </w:tc>
      </w:tr>
      <w:tr w:rsidR="00E000F1" w14:paraId="16940A81" w14:textId="77777777" w:rsidTr="00E000F1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BF0F" w14:textId="77777777" w:rsidR="00E000F1" w:rsidRDefault="00E000F1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lastRenderedPageBreak/>
              <w:t>An unforeseen constraint occurs after the deliverable has been allocated and scheduled (a surprise test or assignment)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57134" w14:textId="77777777" w:rsidR="00E000F1" w:rsidRDefault="00E000F1">
            <w:pPr>
              <w:spacing w:before="120" w:after="120"/>
              <w:rPr>
                <w:sz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87B1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meets and reschedules deliverable __</w:t>
            </w:r>
          </w:p>
          <w:p w14:paraId="6AE68D28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Team will cope with constraint __</w:t>
            </w:r>
          </w:p>
          <w:p w14:paraId="29C21B0A" w14:textId="5672E102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>Other:</w:t>
            </w:r>
            <w:r w:rsidR="00B81A45">
              <w:rPr>
                <w:sz w:val="24"/>
              </w:rPr>
              <w:t xml:space="preserve"> </w:t>
            </w:r>
            <w:r w:rsidR="00B81A45" w:rsidRPr="00B81A45">
              <w:rPr>
                <w:b/>
                <w:bCs/>
                <w:color w:val="EE0000"/>
                <w:sz w:val="24"/>
              </w:rPr>
              <w:t>Absorbing the work will be done by the team</w:t>
            </w:r>
            <w:r w:rsidR="00B81A45">
              <w:rPr>
                <w:sz w:val="24"/>
              </w:rPr>
              <w:t>.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</w:tr>
      <w:tr w:rsidR="00E000F1" w14:paraId="639E0E6D" w14:textId="77777777" w:rsidTr="00E000F1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AF5C" w14:textId="77777777" w:rsidR="00E000F1" w:rsidRDefault="00E000F1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t>Team cannot achieve consensus leaving one member feeling "railroaded", "ignored", or "frustrated" with a decision which affects all parties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349D" w14:textId="77777777" w:rsidR="00E000F1" w:rsidRDefault="00E000F1">
            <w:pPr>
              <w:spacing w:before="120" w:after="120"/>
              <w:rPr>
                <w:sz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3CDB" w14:textId="5A57A3C9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agrees to abide by majority vote</w:t>
            </w:r>
            <w:r w:rsidRPr="00B81A45">
              <w:rPr>
                <w:b/>
                <w:bCs/>
                <w:color w:val="EE0000"/>
                <w:sz w:val="24"/>
              </w:rPr>
              <w:t xml:space="preserve"> </w:t>
            </w:r>
            <w:r w:rsidR="00B81A45" w:rsidRPr="00B81A45">
              <w:rPr>
                <w:b/>
                <w:bCs/>
                <w:color w:val="EE0000"/>
                <w:sz w:val="24"/>
              </w:rPr>
              <w:t>X</w:t>
            </w:r>
          </w:p>
          <w:p w14:paraId="73E184E2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Team flips coin __</w:t>
            </w:r>
          </w:p>
          <w:p w14:paraId="2DB3BE73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>Other: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</w:tr>
      <w:tr w:rsidR="00E000F1" w14:paraId="52A750E6" w14:textId="77777777" w:rsidTr="00E000F1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64D5" w14:textId="77777777" w:rsidR="00E000F1" w:rsidRDefault="00E000F1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t>Team members do not share expectations for grade desired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152C" w14:textId="77777777" w:rsidR="00E000F1" w:rsidRDefault="00E000F1" w:rsidP="00E000F1">
            <w:pPr>
              <w:spacing w:before="120" w:after="120"/>
              <w:rPr>
                <w:sz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1200" w14:textId="1DA26FD9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 xml:space="preserve">Team will elect one person as "standards-bearer" who has the right to ask that work be redone </w:t>
            </w:r>
            <w:r w:rsidR="00B81A45" w:rsidRPr="00B81A45">
              <w:rPr>
                <w:b/>
                <w:bCs/>
                <w:color w:val="EE0000"/>
                <w:sz w:val="24"/>
              </w:rPr>
              <w:t>X</w:t>
            </w:r>
          </w:p>
          <w:p w14:paraId="15B15BC0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Team votes on each submission's quality __</w:t>
            </w:r>
          </w:p>
          <w:p w14:paraId="50198EBE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>Team will ask for individual marking and will identify sections by author __</w:t>
            </w:r>
          </w:p>
          <w:p w14:paraId="7F85FF7D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d)</w:t>
            </w:r>
            <w:r>
              <w:rPr>
                <w:sz w:val="24"/>
              </w:rPr>
              <w:tab/>
              <w:t>Other:</w:t>
            </w:r>
          </w:p>
        </w:tc>
      </w:tr>
      <w:tr w:rsidR="00E000F1" w14:paraId="206A7519" w14:textId="77777777" w:rsidTr="00E000F1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765F" w14:textId="77777777" w:rsidR="00E000F1" w:rsidRDefault="00E000F1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lastRenderedPageBreak/>
              <w:t>Team member behaves in an unprofessional manner by being rude or uncooperative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0D28" w14:textId="77777777" w:rsidR="00E000F1" w:rsidRDefault="00E000F1" w:rsidP="00E000F1">
            <w:pPr>
              <w:spacing w:before="120" w:after="120"/>
              <w:rPr>
                <w:sz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67B6" w14:textId="3361C36F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 xml:space="preserve">Team attempts to resolve the issue by airing the problem at team meeting </w:t>
            </w:r>
            <w:r w:rsidR="00246F88" w:rsidRPr="00246F88">
              <w:rPr>
                <w:b/>
                <w:bCs/>
                <w:color w:val="EE0000"/>
                <w:sz w:val="24"/>
              </w:rPr>
              <w:t>X</w:t>
            </w:r>
          </w:p>
          <w:p w14:paraId="12F2D842" w14:textId="3227F121" w:rsidR="00E000F1" w:rsidRDefault="00E240FD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</w:t>
            </w:r>
            <w:r w:rsidR="00E000F1">
              <w:rPr>
                <w:sz w:val="24"/>
              </w:rPr>
              <w:t>)</w:t>
            </w:r>
            <w:r w:rsidR="00E000F1">
              <w:rPr>
                <w:sz w:val="24"/>
              </w:rPr>
              <w:tab/>
              <w:t>Team ignores behaviour __</w:t>
            </w:r>
          </w:p>
          <w:p w14:paraId="798C8579" w14:textId="77777777" w:rsidR="00E000F1" w:rsidRDefault="00E240FD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</w:t>
            </w:r>
            <w:r w:rsidR="00E000F1">
              <w:rPr>
                <w:sz w:val="24"/>
              </w:rPr>
              <w:t>)</w:t>
            </w:r>
            <w:r w:rsidR="00E000F1">
              <w:rPr>
                <w:sz w:val="24"/>
              </w:rPr>
              <w:tab/>
              <w:t>Team agrees to avoid use of all vocabulary inappropriate to the business setting __</w:t>
            </w:r>
          </w:p>
          <w:p w14:paraId="095F19B9" w14:textId="1C6F764A" w:rsidR="00E240FD" w:rsidRDefault="00E240FD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d) Team fires the team member.</w:t>
            </w:r>
          </w:p>
        </w:tc>
      </w:tr>
      <w:tr w:rsidR="00E000F1" w14:paraId="6DE4C862" w14:textId="77777777" w:rsidTr="00E000F1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FDF9" w14:textId="77777777" w:rsidR="00E000F1" w:rsidRDefault="00E000F1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t>Team member assumes or requests that his/her name be signed to a submission but has not participated in production of the deliverable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14A5" w14:textId="77777777" w:rsidR="00E000F1" w:rsidRDefault="00E000F1" w:rsidP="00E000F1">
            <w:pPr>
              <w:spacing w:before="120" w:after="120"/>
              <w:rPr>
                <w:sz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D9F5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agrees that this is cheating and is unethical __</w:t>
            </w:r>
          </w:p>
          <w:p w14:paraId="0D484195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Friends are friends and should help each other __</w:t>
            </w:r>
          </w:p>
          <w:p w14:paraId="28089FBC" w14:textId="5B450BCE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</w:r>
            <w:r w:rsidR="00E240FD">
              <w:rPr>
                <w:sz w:val="24"/>
              </w:rPr>
              <w:t>That person name will not be put on the submission.</w:t>
            </w:r>
            <w:r w:rsidR="00246F88">
              <w:rPr>
                <w:sz w:val="24"/>
              </w:rPr>
              <w:t xml:space="preserve"> </w:t>
            </w:r>
            <w:r w:rsidR="00246F88" w:rsidRPr="00246F88">
              <w:rPr>
                <w:b/>
                <w:bCs/>
                <w:color w:val="EE0000"/>
                <w:sz w:val="24"/>
              </w:rPr>
              <w:t>X</w:t>
            </w:r>
          </w:p>
        </w:tc>
      </w:tr>
      <w:tr w:rsidR="00E000F1" w14:paraId="50895536" w14:textId="77777777" w:rsidTr="00E000F1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56AD" w14:textId="77777777" w:rsidR="00E000F1" w:rsidRDefault="00E000F1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t>There is a dominant team member who is content to make all decisions on the team's behalf leaving some team members feeling like subordinates rather than equal members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2D72" w14:textId="77777777" w:rsidR="00E000F1" w:rsidRDefault="00E000F1" w:rsidP="00E000F1">
            <w:pPr>
              <w:spacing w:before="120" w:after="120"/>
              <w:rPr>
                <w:sz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65F56" w14:textId="626DDAE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 xml:space="preserve">Team will actively solicit consensus on all decisions which affect project direction by asking for each member's decision and vote </w:t>
            </w:r>
            <w:r w:rsidR="00B97C6C" w:rsidRPr="00B97C6C">
              <w:rPr>
                <w:b/>
                <w:bCs/>
                <w:color w:val="EE0000"/>
                <w:sz w:val="24"/>
              </w:rPr>
              <w:t>X</w:t>
            </w:r>
          </w:p>
          <w:p w14:paraId="20A40F88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>Team will express subordination feelings and attempt to resolve issue __</w:t>
            </w:r>
          </w:p>
          <w:p w14:paraId="50F48B1A" w14:textId="02E2C6E4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lastRenderedPageBreak/>
              <w:t>c)</w:t>
            </w:r>
            <w:r>
              <w:rPr>
                <w:sz w:val="24"/>
              </w:rPr>
              <w:tab/>
              <w:t>Other:</w:t>
            </w:r>
            <w:r w:rsidR="00246F88">
              <w:rPr>
                <w:sz w:val="24"/>
              </w:rPr>
              <w:t xml:space="preserve"> 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</w:tr>
      <w:tr w:rsidR="00E000F1" w14:paraId="32901CA4" w14:textId="77777777" w:rsidTr="00E000F1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E09E" w14:textId="77777777" w:rsidR="00E000F1" w:rsidRDefault="00E000F1">
            <w:pPr>
              <w:spacing w:before="120" w:after="120"/>
              <w:rPr>
                <w:sz w:val="24"/>
              </w:rPr>
            </w:pPr>
            <w:r>
              <w:rPr>
                <w:sz w:val="24"/>
              </w:rPr>
              <w:lastRenderedPageBreak/>
              <w:t>Team has a member who refuses to participate in decision making but complains to others that s/he wasn't consulted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EBBC" w14:textId="77777777" w:rsidR="00E000F1" w:rsidRDefault="00E000F1" w:rsidP="00E000F1">
            <w:pPr>
              <w:spacing w:before="120" w:after="120"/>
              <w:rPr>
                <w:sz w:val="24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5912" w14:textId="66BAE194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z w:val="24"/>
              </w:rPr>
              <w:tab/>
              <w:t>Team forces decision sharing by routinely voting on all issues</w:t>
            </w:r>
            <w:r w:rsidRPr="00246F88">
              <w:rPr>
                <w:b/>
                <w:bCs/>
                <w:color w:val="EE0000"/>
                <w:sz w:val="24"/>
              </w:rPr>
              <w:t xml:space="preserve"> </w:t>
            </w:r>
          </w:p>
          <w:p w14:paraId="4A50F635" w14:textId="2A6CD52A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z w:val="24"/>
              </w:rPr>
              <w:tab/>
              <w:t xml:space="preserve">Team routinely checks with each other about perceived roles </w:t>
            </w:r>
            <w:r w:rsidR="00B97C6C" w:rsidRPr="00B97C6C">
              <w:rPr>
                <w:b/>
                <w:bCs/>
                <w:color w:val="EE0000"/>
                <w:sz w:val="24"/>
              </w:rPr>
              <w:t>X</w:t>
            </w:r>
          </w:p>
          <w:p w14:paraId="1F0233F6" w14:textId="77777777" w:rsidR="00E000F1" w:rsidRDefault="00E000F1" w:rsidP="00E000F1">
            <w:pPr>
              <w:spacing w:before="120" w:line="360" w:lineRule="auto"/>
              <w:ind w:left="288" w:hanging="288"/>
              <w:rPr>
                <w:sz w:val="24"/>
              </w:rPr>
            </w:pPr>
            <w:r>
              <w:rPr>
                <w:sz w:val="24"/>
              </w:rPr>
              <w:t>c)</w:t>
            </w:r>
            <w:r>
              <w:rPr>
                <w:sz w:val="24"/>
              </w:rPr>
              <w:tab/>
              <w:t>Team discusses the matter at team meeting __</w:t>
            </w:r>
          </w:p>
        </w:tc>
      </w:tr>
    </w:tbl>
    <w:p w14:paraId="5DA782DD" w14:textId="77777777" w:rsidR="001A0EAB" w:rsidRDefault="001A0EAB" w:rsidP="001A0EAB">
      <w:pPr>
        <w:rPr>
          <w:sz w:val="24"/>
        </w:rPr>
      </w:pPr>
    </w:p>
    <w:sdt>
      <w:sdtPr>
        <w:id w:val="19057974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4C483D" w:themeColor="text2"/>
          <w:sz w:val="20"/>
          <w:szCs w:val="20"/>
        </w:rPr>
      </w:sdtEndPr>
      <w:sdtContent>
        <w:p w14:paraId="72DAF3C3" w14:textId="35AFEAB8" w:rsidR="004636D0" w:rsidRDefault="004636D0">
          <w:pPr>
            <w:pStyle w:val="TOCHeading"/>
          </w:pPr>
          <w:r>
            <w:t>Contents</w:t>
          </w:r>
        </w:p>
        <w:p w14:paraId="127CCE87" w14:textId="01E5393A" w:rsidR="004636D0" w:rsidRDefault="004636D0">
          <w:pPr>
            <w:pStyle w:val="TOC1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53791" w:history="1">
            <w:r w:rsidRPr="005B0682">
              <w:rPr>
                <w:rStyle w:val="Hyperlink"/>
                <w:noProof/>
              </w:rPr>
              <w:t>Team Name: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BC0EC" w14:textId="5C0D75B5" w:rsidR="004636D0" w:rsidRDefault="004636D0">
          <w:pPr>
            <w:pStyle w:val="TOC1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792" w:history="1">
            <w:r w:rsidRPr="005B0682">
              <w:rPr>
                <w:rStyle w:val="Hyperlink"/>
                <w:noProof/>
              </w:rPr>
              <w:t>Project Name: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4FA32" w14:textId="6A8DB3FF" w:rsidR="004636D0" w:rsidRDefault="004636D0">
          <w:pPr>
            <w:pStyle w:val="TOC1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793" w:history="1">
            <w:r w:rsidRPr="005B0682">
              <w:rPr>
                <w:rStyle w:val="Hyperlink"/>
                <w:noProof/>
              </w:rPr>
              <w:t>Group Number: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F2F8B" w14:textId="6A0ED475" w:rsidR="004636D0" w:rsidRDefault="004636D0">
          <w:pPr>
            <w:pStyle w:val="TOC1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794" w:history="1">
            <w:r w:rsidRPr="005B0682">
              <w:rPr>
                <w:rStyle w:val="Hyperlink"/>
                <w:noProof/>
              </w:rPr>
              <w:t>Names and ID’S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F077" w14:textId="5E0E5629" w:rsidR="004636D0" w:rsidRDefault="004636D0">
          <w:pPr>
            <w:pStyle w:val="TOC1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795" w:history="1">
            <w:r w:rsidRPr="005B0682">
              <w:rPr>
                <w:rStyle w:val="Hyperlink"/>
                <w:noProof/>
              </w:rPr>
              <w:t>Project Background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8E092" w14:textId="6042B343" w:rsidR="004636D0" w:rsidRDefault="004636D0">
          <w:pPr>
            <w:pStyle w:val="TOC2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796" w:history="1">
            <w:r w:rsidRPr="005B0682">
              <w:rPr>
                <w:rStyle w:val="Hyperlink"/>
                <w:noProof/>
              </w:rPr>
              <w:t>Project Goals and Final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C04A0" w14:textId="3AE9D10B" w:rsidR="004636D0" w:rsidRDefault="004636D0">
          <w:pPr>
            <w:pStyle w:val="TOC1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797" w:history="1">
            <w:r w:rsidRPr="005B0682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A41D1" w14:textId="650DAC58" w:rsidR="004636D0" w:rsidRDefault="004636D0">
          <w:pPr>
            <w:pStyle w:val="TOC1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798" w:history="1">
            <w:r w:rsidRPr="005B0682">
              <w:rPr>
                <w:rStyle w:val="Hyperlink"/>
                <w:noProof/>
              </w:rPr>
              <w:t>Software-Hardware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BEB02" w14:textId="18E23782" w:rsidR="004636D0" w:rsidRDefault="004636D0">
          <w:pPr>
            <w:pStyle w:val="TOC1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799" w:history="1">
            <w:r w:rsidRPr="005B0682">
              <w:rPr>
                <w:rStyle w:val="Hyperlink"/>
                <w:noProof/>
              </w:rPr>
              <w:t>Project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37DC6" w14:textId="50D0BC7A" w:rsidR="004636D0" w:rsidRDefault="004636D0">
          <w:pPr>
            <w:pStyle w:val="TOC1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00" w:history="1">
            <w:r w:rsidRPr="005B0682">
              <w:rPr>
                <w:rStyle w:val="Hyperlink"/>
                <w:noProof/>
              </w:rPr>
              <w:t>Themes, Epics Tasks And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EACC" w14:textId="68D898A6" w:rsidR="004636D0" w:rsidRDefault="004636D0">
          <w:pPr>
            <w:pStyle w:val="TOC2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01" w:history="1">
            <w:r w:rsidRPr="005B0682">
              <w:rPr>
                <w:rStyle w:val="Hyperlink"/>
                <w:noProof/>
              </w:rPr>
              <w:t>Theme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7417" w14:textId="3639A9A1" w:rsidR="004636D0" w:rsidRDefault="004636D0">
          <w:pPr>
            <w:pStyle w:val="TOC2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02" w:history="1">
            <w:r w:rsidRPr="005B0682">
              <w:rPr>
                <w:rStyle w:val="Hyperlink"/>
                <w:noProof/>
              </w:rPr>
              <w:t>EPIC 1: Multi-Screen Flow &amp; Layouts.  Firebase Authentication &amp;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A8A58" w14:textId="2DC94C8E" w:rsidR="004636D0" w:rsidRDefault="004636D0">
          <w:pPr>
            <w:pStyle w:val="TOC3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03" w:history="1">
            <w:r w:rsidRPr="005B0682">
              <w:rPr>
                <w:rStyle w:val="Hyperlink"/>
                <w:noProof/>
              </w:rPr>
              <w:t>Story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A32B4" w14:textId="49DCE3ED" w:rsidR="004636D0" w:rsidRDefault="004636D0">
          <w:pPr>
            <w:pStyle w:val="TOC3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04" w:history="1">
            <w:r w:rsidRPr="005B0682">
              <w:rPr>
                <w:rStyle w:val="Hyperlink"/>
                <w:noProof/>
              </w:rPr>
              <w:t>Story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E9F9" w14:textId="1A6777E9" w:rsidR="004636D0" w:rsidRDefault="004636D0">
          <w:pPr>
            <w:pStyle w:val="TOC3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05" w:history="1">
            <w:r w:rsidRPr="005B0682">
              <w:rPr>
                <w:rStyle w:val="Hyperlink"/>
                <w:noProof/>
              </w:rPr>
              <w:t>Story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D357" w14:textId="7747A522" w:rsidR="004636D0" w:rsidRDefault="004636D0">
          <w:pPr>
            <w:pStyle w:val="TOC3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06" w:history="1">
            <w:r w:rsidRPr="005B0682">
              <w:rPr>
                <w:rStyle w:val="Hyperlink"/>
                <w:noProof/>
              </w:rPr>
              <w:t>Story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3A14B" w14:textId="45F7AE1C" w:rsidR="004636D0" w:rsidRDefault="004636D0">
          <w:pPr>
            <w:pStyle w:val="TOC3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07" w:history="1">
            <w:r w:rsidRPr="005B0682">
              <w:rPr>
                <w:rStyle w:val="Hyperlink"/>
                <w:noProof/>
              </w:rPr>
              <w:t>Story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C1A4" w14:textId="16898C88" w:rsidR="004636D0" w:rsidRDefault="004636D0">
          <w:pPr>
            <w:pStyle w:val="TOC2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08" w:history="1">
            <w:r w:rsidRPr="005B0682">
              <w:rPr>
                <w:rStyle w:val="Hyperlink"/>
                <w:noProof/>
              </w:rPr>
              <w:t>EPIC 2:  Runtime Permissions &amp; Feedback, Images &amp;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4931C" w14:textId="109D0A41" w:rsidR="004636D0" w:rsidRDefault="004636D0">
          <w:pPr>
            <w:pStyle w:val="TOC3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09" w:history="1">
            <w:r w:rsidRPr="005B0682">
              <w:rPr>
                <w:rStyle w:val="Hyperlink"/>
                <w:noProof/>
              </w:rPr>
              <w:t>Story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C6D8A" w14:textId="36E31F97" w:rsidR="004636D0" w:rsidRDefault="004636D0">
          <w:pPr>
            <w:pStyle w:val="TOC3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10" w:history="1">
            <w:r w:rsidRPr="005B0682">
              <w:rPr>
                <w:rStyle w:val="Hyperlink"/>
                <w:noProof/>
              </w:rPr>
              <w:t>Story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33534" w14:textId="22C4A2AF" w:rsidR="004636D0" w:rsidRDefault="004636D0">
          <w:pPr>
            <w:pStyle w:val="TOC3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11" w:history="1">
            <w:r w:rsidRPr="005B0682">
              <w:rPr>
                <w:rStyle w:val="Hyperlink"/>
                <w:noProof/>
              </w:rPr>
              <w:t>Story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CDF49" w14:textId="16104761" w:rsidR="004636D0" w:rsidRDefault="004636D0">
          <w:pPr>
            <w:pStyle w:val="TOC3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12" w:history="1">
            <w:r w:rsidRPr="005B0682">
              <w:rPr>
                <w:rStyle w:val="Hyperlink"/>
                <w:noProof/>
              </w:rPr>
              <w:t>Story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D3BB" w14:textId="510AB36D" w:rsidR="004636D0" w:rsidRDefault="004636D0">
          <w:pPr>
            <w:pStyle w:val="TOC3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13" w:history="1">
            <w:r w:rsidRPr="005B0682">
              <w:rPr>
                <w:rStyle w:val="Hyperlink"/>
                <w:noProof/>
              </w:rPr>
              <w:t>Story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D6919" w14:textId="5DE8FC3D" w:rsidR="004636D0" w:rsidRDefault="004636D0">
          <w:pPr>
            <w:pStyle w:val="TOC3"/>
            <w:tabs>
              <w:tab w:val="right" w:leader="dot" w:pos="8990"/>
            </w:tabs>
            <w:rPr>
              <w:noProof/>
              <w:color w:val="auto"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0553814" w:history="1">
            <w:r w:rsidRPr="005B0682">
              <w:rPr>
                <w:rStyle w:val="Hyperlink"/>
                <w:noProof/>
              </w:rPr>
              <w:t>Story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_Toc210553814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620AA" w14:textId="6AA5DED0" w:rsidR="004636D0" w:rsidRPr="004636D0" w:rsidRDefault="004636D0" w:rsidP="001A0EAB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EED3AD4" w14:textId="77777777" w:rsidR="004636D0" w:rsidRDefault="004636D0" w:rsidP="004636D0">
      <w:pPr>
        <w:pStyle w:val="Heading1"/>
        <w:pBdr>
          <w:bottom w:val="none" w:sz="0" w:space="0" w:color="auto"/>
        </w:pBdr>
      </w:pPr>
      <w:bookmarkStart w:id="0" w:name="_Toc210394685"/>
      <w:bookmarkStart w:id="1" w:name="_Hlk210553691"/>
      <w:bookmarkStart w:id="2" w:name="_Toc210553791"/>
      <w:r>
        <w:t>Team Name:</w:t>
      </w:r>
      <w:bookmarkEnd w:id="0"/>
      <w:bookmarkEnd w:id="2"/>
    </w:p>
    <w:p w14:paraId="7DF6A889" w14:textId="77777777" w:rsidR="004636D0" w:rsidRPr="003D43FE" w:rsidRDefault="004636D0" w:rsidP="004636D0">
      <w:r w:rsidRPr="003D43FE">
        <w:rPr>
          <w:b/>
          <w:bCs/>
        </w:rPr>
        <w:t>LIFE (</w:t>
      </w:r>
      <w:r w:rsidRPr="003D43FE">
        <w:rPr>
          <w:b/>
          <w:bCs/>
          <w:i/>
          <w:iCs/>
        </w:rPr>
        <w:t>Light, Indoor air, Freshness, and Energy</w:t>
      </w:r>
      <w:r w:rsidRPr="003D43FE">
        <w:rPr>
          <w:b/>
          <w:bCs/>
        </w:rPr>
        <w:t>)</w:t>
      </w:r>
      <w:r w:rsidRPr="003D43FE">
        <w:t> </w:t>
      </w:r>
    </w:p>
    <w:p w14:paraId="7AAC8195" w14:textId="77777777" w:rsidR="004636D0" w:rsidRDefault="004636D0" w:rsidP="004636D0">
      <w:pPr>
        <w:pStyle w:val="Heading1"/>
        <w:pBdr>
          <w:bottom w:val="none" w:sz="0" w:space="0" w:color="auto"/>
        </w:pBdr>
      </w:pPr>
      <w:bookmarkStart w:id="3" w:name="_Toc210394686"/>
      <w:bookmarkStart w:id="4" w:name="_Toc210553792"/>
      <w:bookmarkEnd w:id="1"/>
      <w:r>
        <w:t>Project Name:</w:t>
      </w:r>
      <w:bookmarkEnd w:id="3"/>
      <w:bookmarkEnd w:id="4"/>
    </w:p>
    <w:p w14:paraId="46F42E09" w14:textId="77777777" w:rsidR="004636D0" w:rsidRPr="003D43FE" w:rsidRDefault="004636D0" w:rsidP="004636D0">
      <w:r w:rsidRPr="003D43FE">
        <w:rPr>
          <w:b/>
          <w:bCs/>
        </w:rPr>
        <w:t>LIFE Environmental Solutions</w:t>
      </w:r>
    </w:p>
    <w:p w14:paraId="2096E151" w14:textId="77777777" w:rsidR="004636D0" w:rsidRDefault="004636D0" w:rsidP="004636D0">
      <w:pPr>
        <w:pStyle w:val="Heading1"/>
        <w:pBdr>
          <w:bottom w:val="none" w:sz="0" w:space="0" w:color="auto"/>
        </w:pBdr>
      </w:pPr>
      <w:bookmarkStart w:id="5" w:name="_Toc210394687"/>
      <w:bookmarkStart w:id="6" w:name="_Toc210553793"/>
      <w:r>
        <w:t>Group Number:</w:t>
      </w:r>
      <w:bookmarkEnd w:id="5"/>
      <w:bookmarkEnd w:id="6"/>
    </w:p>
    <w:p w14:paraId="574EB64B" w14:textId="77777777" w:rsidR="004636D0" w:rsidRPr="008E2DA8" w:rsidRDefault="004636D0" w:rsidP="004636D0">
      <w:pPr>
        <w:rPr>
          <w:rFonts w:ascii="Times New Roman" w:hAnsi="Times New Roman" w:cs="Times New Roman"/>
          <w:b/>
          <w:bCs/>
        </w:rPr>
      </w:pPr>
      <w:r w:rsidRPr="008E2DA8">
        <w:rPr>
          <w:rFonts w:ascii="Times New Roman" w:hAnsi="Times New Roman" w:cs="Times New Roman"/>
          <w:b/>
          <w:bCs/>
        </w:rPr>
        <w:t xml:space="preserve">Group </w:t>
      </w:r>
      <w:proofErr w:type="gramStart"/>
      <w:r w:rsidRPr="008E2DA8">
        <w:rPr>
          <w:rFonts w:ascii="Times New Roman" w:hAnsi="Times New Roman" w:cs="Times New Roman"/>
          <w:b/>
          <w:bCs/>
        </w:rPr>
        <w:t>Number :</w:t>
      </w:r>
      <w:proofErr w:type="gramEnd"/>
      <w:r w:rsidRPr="008E2DA8">
        <w:rPr>
          <w:rFonts w:ascii="Times New Roman" w:hAnsi="Times New Roman" w:cs="Times New Roman"/>
          <w:b/>
          <w:bCs/>
        </w:rPr>
        <w:t xml:space="preserve"> 11</w:t>
      </w:r>
    </w:p>
    <w:p w14:paraId="01B43B3C" w14:textId="77777777" w:rsidR="004636D0" w:rsidRDefault="004636D0" w:rsidP="004636D0">
      <w:pPr>
        <w:pStyle w:val="Heading1"/>
        <w:pBdr>
          <w:bottom w:val="none" w:sz="0" w:space="0" w:color="auto"/>
        </w:pBdr>
      </w:pPr>
      <w:bookmarkStart w:id="7" w:name="_Toc210394688"/>
      <w:bookmarkStart w:id="8" w:name="_Toc210553794"/>
      <w:r>
        <w:t>Names and ID’S</w:t>
      </w:r>
      <w:bookmarkEnd w:id="7"/>
      <w:bookmarkEnd w:id="8"/>
    </w:p>
    <w:p w14:paraId="7A51140E" w14:textId="77777777" w:rsidR="004636D0" w:rsidRPr="003D43FE" w:rsidRDefault="004636D0" w:rsidP="004636D0">
      <w:pPr>
        <w:rPr>
          <w:rFonts w:ascii="Times New Roman" w:hAnsi="Times New Roman" w:cs="Times New Roman"/>
          <w:b/>
          <w:bCs/>
        </w:rPr>
      </w:pPr>
      <w:r w:rsidRPr="003D43FE">
        <w:rPr>
          <w:rFonts w:ascii="Times New Roman" w:hAnsi="Times New Roman" w:cs="Times New Roman"/>
          <w:b/>
          <w:bCs/>
        </w:rPr>
        <w:t xml:space="preserve">Student’s names and IDs:  Mohamed Ali </w:t>
      </w:r>
      <w:proofErr w:type="gramStart"/>
      <w:r w:rsidRPr="003D43FE">
        <w:rPr>
          <w:rFonts w:ascii="Times New Roman" w:hAnsi="Times New Roman" w:cs="Times New Roman"/>
          <w:b/>
          <w:bCs/>
        </w:rPr>
        <w:t>Student  ID</w:t>
      </w:r>
      <w:proofErr w:type="gramEnd"/>
      <w:r w:rsidRPr="003D43FE">
        <w:rPr>
          <w:rFonts w:ascii="Times New Roman" w:hAnsi="Times New Roman" w:cs="Times New Roman"/>
          <w:b/>
          <w:bCs/>
        </w:rPr>
        <w:t>: N</w:t>
      </w:r>
      <w:proofErr w:type="gramStart"/>
      <w:r w:rsidRPr="003D43FE">
        <w:rPr>
          <w:rFonts w:ascii="Times New Roman" w:hAnsi="Times New Roman" w:cs="Times New Roman"/>
          <w:b/>
          <w:bCs/>
        </w:rPr>
        <w:t>01440760,  Jonathan</w:t>
      </w:r>
      <w:proofErr w:type="gramEnd"/>
      <w:r w:rsidRPr="003D43FE">
        <w:rPr>
          <w:rFonts w:ascii="Times New Roman" w:hAnsi="Times New Roman" w:cs="Times New Roman"/>
          <w:b/>
          <w:bCs/>
        </w:rPr>
        <w:t xml:space="preserve"> Akabuike Student ID: N01510573, Kieran Sharma Student ID: N01548225, Farhan Habibzai Student ID: N01610299 </w:t>
      </w:r>
    </w:p>
    <w:p w14:paraId="137B6430" w14:textId="77777777" w:rsidR="004636D0" w:rsidRPr="00677E4A" w:rsidRDefault="004636D0" w:rsidP="004636D0">
      <w:pPr>
        <w:pStyle w:val="Heading1"/>
        <w:pBdr>
          <w:bottom w:val="none" w:sz="0" w:space="0" w:color="auto"/>
        </w:pBdr>
      </w:pPr>
      <w:bookmarkStart w:id="9" w:name="_Toc210394689"/>
      <w:bookmarkStart w:id="10" w:name="_Toc210553795"/>
      <w:r w:rsidRPr="00677E4A">
        <w:t>Project Background and Description</w:t>
      </w:r>
      <w:bookmarkEnd w:id="9"/>
      <w:bookmarkEnd w:id="10"/>
    </w:p>
    <w:p w14:paraId="7FBF3CA8" w14:textId="77777777" w:rsidR="004636D0" w:rsidRPr="00677E4A" w:rsidRDefault="004636D0" w:rsidP="004636D0">
      <w:pPr>
        <w:pStyle w:val="Heading2"/>
      </w:pPr>
      <w:bookmarkStart w:id="11" w:name="_Toc210394690"/>
      <w:bookmarkStart w:id="12" w:name="_Toc210553796"/>
      <w:r w:rsidRPr="00677E4A">
        <w:t>Project Goals and Final Vision</w:t>
      </w:r>
      <w:bookmarkEnd w:id="11"/>
      <w:bookmarkEnd w:id="12"/>
    </w:p>
    <w:p w14:paraId="6686F436" w14:textId="77777777" w:rsidR="004636D0" w:rsidRPr="00677E4A" w:rsidRDefault="004636D0" w:rsidP="004636D0">
      <w:pPr>
        <w:numPr>
          <w:ilvl w:val="0"/>
          <w:numId w:val="6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Software and Hardware Description</w:t>
      </w:r>
    </w:p>
    <w:p w14:paraId="6253AD22" w14:textId="77777777" w:rsidR="004636D0" w:rsidRPr="00677E4A" w:rsidRDefault="004636D0" w:rsidP="004636D0">
      <w:pPr>
        <w:numPr>
          <w:ilvl w:val="0"/>
          <w:numId w:val="7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Screen Flows</w:t>
      </w:r>
    </w:p>
    <w:p w14:paraId="3F25D24F" w14:textId="77777777" w:rsidR="004636D0" w:rsidRPr="00677E4A" w:rsidRDefault="004636D0" w:rsidP="004636D0">
      <w:pPr>
        <w:numPr>
          <w:ilvl w:val="0"/>
          <w:numId w:val="8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Incorporated Feedback</w:t>
      </w:r>
    </w:p>
    <w:p w14:paraId="2901FC30" w14:textId="77777777" w:rsidR="004636D0" w:rsidRDefault="004636D0" w:rsidP="004636D0">
      <w:pPr>
        <w:numPr>
          <w:ilvl w:val="0"/>
          <w:numId w:val="9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Database Read/Write Demonstration</w:t>
      </w:r>
    </w:p>
    <w:p w14:paraId="4C348EF6" w14:textId="77777777" w:rsidR="004636D0" w:rsidRDefault="004636D0" w:rsidP="004636D0">
      <w:pPr>
        <w:rPr>
          <w:b/>
          <w:bCs/>
        </w:rPr>
      </w:pPr>
    </w:p>
    <w:p w14:paraId="175D3ED3" w14:textId="77777777" w:rsidR="004636D0" w:rsidRPr="00677E4A" w:rsidRDefault="004636D0" w:rsidP="004636D0">
      <w:pPr>
        <w:pStyle w:val="Heading1"/>
        <w:pBdr>
          <w:bottom w:val="none" w:sz="0" w:space="0" w:color="auto"/>
        </w:pBdr>
      </w:pPr>
      <w:bookmarkStart w:id="13" w:name="_Toc210394691"/>
      <w:bookmarkStart w:id="14" w:name="_Toc210553797"/>
      <w:r w:rsidRPr="00677E4A">
        <w:lastRenderedPageBreak/>
        <w:t>Project Scope</w:t>
      </w:r>
      <w:bookmarkEnd w:id="13"/>
      <w:bookmarkEnd w:id="14"/>
    </w:p>
    <w:p w14:paraId="6F3FD4C1" w14:textId="77777777" w:rsidR="004636D0" w:rsidRPr="00677E4A" w:rsidRDefault="004636D0" w:rsidP="004636D0">
      <w:pPr>
        <w:ind w:left="1440"/>
        <w:rPr>
          <w:b/>
          <w:bCs/>
        </w:rPr>
      </w:pPr>
      <w:r w:rsidRPr="00677E4A">
        <w:rPr>
          <w:b/>
          <w:bCs/>
        </w:rPr>
        <w:t>Project Plan and Completion Criteria</w:t>
      </w:r>
    </w:p>
    <w:p w14:paraId="7ED1E17A" w14:textId="77777777" w:rsidR="004636D0" w:rsidRPr="00677E4A" w:rsidRDefault="004636D0" w:rsidP="004636D0">
      <w:pPr>
        <w:rPr>
          <w:b/>
          <w:bCs/>
        </w:rPr>
      </w:pPr>
    </w:p>
    <w:p w14:paraId="54C3FEC7" w14:textId="77777777" w:rsidR="004636D0" w:rsidRPr="00677E4A" w:rsidRDefault="004636D0" w:rsidP="004636D0">
      <w:pPr>
        <w:pStyle w:val="Heading1"/>
        <w:pBdr>
          <w:bottom w:val="none" w:sz="0" w:space="0" w:color="auto"/>
        </w:pBdr>
      </w:pPr>
      <w:bookmarkStart w:id="15" w:name="_Toc210394692"/>
      <w:bookmarkStart w:id="16" w:name="_Toc210553798"/>
      <w:r w:rsidRPr="00677E4A">
        <w:t>Software-Hardware Integration</w:t>
      </w:r>
      <w:bookmarkEnd w:id="15"/>
      <w:bookmarkEnd w:id="16"/>
    </w:p>
    <w:p w14:paraId="7E120310" w14:textId="77777777" w:rsidR="004636D0" w:rsidRPr="00677E4A" w:rsidRDefault="004636D0" w:rsidP="004636D0">
      <w:pPr>
        <w:ind w:left="1440"/>
        <w:rPr>
          <w:b/>
          <w:bCs/>
        </w:rPr>
      </w:pPr>
      <w:r w:rsidRPr="00677E4A">
        <w:rPr>
          <w:b/>
          <w:bCs/>
        </w:rPr>
        <w:t>Integration of Hardware Components</w:t>
      </w:r>
    </w:p>
    <w:p w14:paraId="140C76CC" w14:textId="77777777" w:rsidR="004636D0" w:rsidRPr="00677E4A" w:rsidRDefault="004636D0" w:rsidP="004636D0">
      <w:pPr>
        <w:pStyle w:val="Heading1"/>
        <w:pBdr>
          <w:bottom w:val="none" w:sz="0" w:space="0" w:color="auto"/>
        </w:pBdr>
      </w:pPr>
      <w:bookmarkStart w:id="17" w:name="_Toc210394693"/>
      <w:bookmarkStart w:id="18" w:name="_Toc210553799"/>
      <w:r w:rsidRPr="00677E4A">
        <w:t>Project Layout</w:t>
      </w:r>
      <w:bookmarkEnd w:id="17"/>
      <w:bookmarkEnd w:id="18"/>
    </w:p>
    <w:p w14:paraId="3D363EDC" w14:textId="77777777" w:rsidR="004636D0" w:rsidRPr="00677E4A" w:rsidRDefault="004636D0" w:rsidP="004636D0">
      <w:pPr>
        <w:ind w:left="1440"/>
        <w:rPr>
          <w:b/>
          <w:bCs/>
        </w:rPr>
      </w:pPr>
      <w:r w:rsidRPr="00677E4A">
        <w:rPr>
          <w:b/>
          <w:bCs/>
        </w:rPr>
        <w:t>Navigation Drawer Implementation</w:t>
      </w:r>
    </w:p>
    <w:p w14:paraId="65165416" w14:textId="77777777" w:rsidR="004636D0" w:rsidRPr="00677E4A" w:rsidRDefault="004636D0" w:rsidP="004636D0">
      <w:pPr>
        <w:ind w:left="1440"/>
        <w:rPr>
          <w:b/>
          <w:bCs/>
        </w:rPr>
      </w:pPr>
      <w:r w:rsidRPr="00677E4A">
        <w:rPr>
          <w:b/>
          <w:bCs/>
        </w:rPr>
        <w:t>Bottom Navigation Implementation</w:t>
      </w:r>
    </w:p>
    <w:p w14:paraId="24A4CBDA" w14:textId="77777777" w:rsidR="004636D0" w:rsidRDefault="004636D0" w:rsidP="004636D0">
      <w:pPr>
        <w:pStyle w:val="Heading1"/>
        <w:pBdr>
          <w:bottom w:val="none" w:sz="0" w:space="0" w:color="auto"/>
        </w:pBdr>
      </w:pPr>
      <w:bookmarkStart w:id="19" w:name="_Toc210394694"/>
      <w:bookmarkStart w:id="20" w:name="_Toc210553800"/>
      <w:r>
        <w:t xml:space="preserve">Themes, Epics Tasks </w:t>
      </w:r>
      <w:proofErr w:type="gramStart"/>
      <w:r>
        <w:t>And</w:t>
      </w:r>
      <w:proofErr w:type="gramEnd"/>
      <w:r>
        <w:t xml:space="preserve"> Stories</w:t>
      </w:r>
      <w:bookmarkEnd w:id="19"/>
      <w:bookmarkEnd w:id="20"/>
    </w:p>
    <w:p w14:paraId="612D2756" w14:textId="77777777" w:rsidR="004636D0" w:rsidRDefault="004636D0" w:rsidP="004636D0">
      <w:pPr>
        <w:pStyle w:val="Heading2"/>
      </w:pPr>
    </w:p>
    <w:p w14:paraId="1C4AF07A" w14:textId="77777777" w:rsidR="004636D0" w:rsidRDefault="004636D0" w:rsidP="004636D0">
      <w:pPr>
        <w:pStyle w:val="Heading2"/>
      </w:pPr>
      <w:bookmarkStart w:id="21" w:name="_Toc210394695"/>
      <w:bookmarkStart w:id="22" w:name="_Toc210553801"/>
      <w:r>
        <w:t>Theme</w:t>
      </w:r>
      <w:bookmarkEnd w:id="21"/>
      <w:bookmarkEnd w:id="22"/>
    </w:p>
    <w:p w14:paraId="01F830D2" w14:textId="77777777" w:rsidR="004636D0" w:rsidRDefault="004636D0" w:rsidP="004636D0">
      <w:pPr>
        <w:rPr>
          <w:b/>
          <w:bCs/>
        </w:rPr>
      </w:pPr>
      <w:r>
        <w:t xml:space="preserve">The theme is </w:t>
      </w:r>
      <w:proofErr w:type="gramStart"/>
      <w:r w:rsidRPr="00677E4A">
        <w:rPr>
          <w:b/>
          <w:bCs/>
        </w:rPr>
        <w:t>LIFE  Smart</w:t>
      </w:r>
      <w:proofErr w:type="gramEnd"/>
      <w:r w:rsidRPr="00677E4A">
        <w:rPr>
          <w:b/>
          <w:bCs/>
        </w:rPr>
        <w:t xml:space="preserve"> Air quality System</w:t>
      </w:r>
    </w:p>
    <w:p w14:paraId="29759A1E" w14:textId="77777777" w:rsidR="004636D0" w:rsidRDefault="004636D0" w:rsidP="004636D0">
      <w:pPr>
        <w:rPr>
          <w:b/>
          <w:bCs/>
        </w:rPr>
      </w:pPr>
    </w:p>
    <w:p w14:paraId="1FA642BA" w14:textId="77777777" w:rsidR="004636D0" w:rsidRDefault="004636D0" w:rsidP="004636D0">
      <w:pPr>
        <w:pStyle w:val="Heading2"/>
      </w:pPr>
      <w:bookmarkStart w:id="23" w:name="_Toc210394696"/>
      <w:bookmarkStart w:id="24" w:name="_Toc210553802"/>
      <w:r w:rsidRPr="00677E4A">
        <w:t>EPIC 1: Multi-Screen Flow &amp; Layouts.  Firebase Authentication &amp; Database</w:t>
      </w:r>
      <w:bookmarkEnd w:id="23"/>
      <w:bookmarkEnd w:id="24"/>
    </w:p>
    <w:p w14:paraId="485A8B2C" w14:textId="77777777" w:rsidR="004636D0" w:rsidRDefault="004636D0" w:rsidP="004636D0">
      <w:pPr>
        <w:rPr>
          <w:b/>
          <w:bCs/>
        </w:rPr>
      </w:pPr>
      <w:r>
        <w:rPr>
          <w:b/>
          <w:bCs/>
        </w:rPr>
        <w:t>This epic is about….</w:t>
      </w:r>
    </w:p>
    <w:p w14:paraId="5499FA43" w14:textId="77777777" w:rsidR="004636D0" w:rsidRDefault="004636D0" w:rsidP="004636D0">
      <w:pPr>
        <w:rPr>
          <w:b/>
          <w:bCs/>
        </w:rPr>
      </w:pPr>
    </w:p>
    <w:p w14:paraId="3222D008" w14:textId="77777777" w:rsidR="004636D0" w:rsidRDefault="004636D0" w:rsidP="004636D0">
      <w:pPr>
        <w:pStyle w:val="Heading3"/>
      </w:pPr>
      <w:bookmarkStart w:id="25" w:name="_Toc210394697"/>
      <w:bookmarkStart w:id="26" w:name="_Toc210553803"/>
      <w:r w:rsidRPr="00677E4A">
        <w:t>Story 1:</w:t>
      </w:r>
      <w:bookmarkEnd w:id="25"/>
      <w:bookmarkEnd w:id="26"/>
    </w:p>
    <w:p w14:paraId="7C9387C3" w14:textId="77777777" w:rsidR="004636D0" w:rsidRDefault="004636D0" w:rsidP="004636D0">
      <w:r w:rsidRPr="00677E4A">
        <w:rPr>
          <w:b/>
          <w:bCs/>
        </w:rPr>
        <w:t xml:space="preserve"> As a user, I want the splash screen to lead to the Login screen so that I can sign in before accessing the app. I want to log in with my Gmail account so that I don’t need to create a separate password.</w:t>
      </w:r>
      <w:r w:rsidRPr="00677E4A">
        <w:rPr>
          <w:b/>
          <w:bCs/>
        </w:rPr>
        <w:br/>
      </w:r>
    </w:p>
    <w:p w14:paraId="42CC4145" w14:textId="77777777" w:rsidR="004636D0" w:rsidRPr="00677E4A" w:rsidRDefault="004636D0" w:rsidP="004636D0">
      <w:pPr>
        <w:pStyle w:val="Heading4"/>
      </w:pPr>
      <w:r>
        <w:t>The tasks are…</w:t>
      </w:r>
    </w:p>
    <w:p w14:paraId="30F0D09B" w14:textId="77777777" w:rsidR="004636D0" w:rsidRPr="00677E4A" w:rsidRDefault="004636D0" w:rsidP="004636D0">
      <w:pPr>
        <w:numPr>
          <w:ilvl w:val="0"/>
          <w:numId w:val="10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Task1: Ensure Splash → Login → Main navigation works.</w:t>
      </w:r>
    </w:p>
    <w:p w14:paraId="217F8A4D" w14:textId="77777777" w:rsidR="004636D0" w:rsidRPr="00677E4A" w:rsidRDefault="004636D0" w:rsidP="004636D0">
      <w:pPr>
        <w:numPr>
          <w:ilvl w:val="0"/>
          <w:numId w:val="10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Task.2: On Login button click (after Gmail auth), go to Main.</w:t>
      </w:r>
    </w:p>
    <w:p w14:paraId="34E96418" w14:textId="77777777" w:rsidR="004636D0" w:rsidRPr="00677E4A" w:rsidRDefault="004636D0" w:rsidP="004636D0">
      <w:pPr>
        <w:numPr>
          <w:ilvl w:val="0"/>
          <w:numId w:val="10"/>
        </w:numPr>
        <w:spacing w:after="160" w:line="278" w:lineRule="auto"/>
      </w:pPr>
      <w:r w:rsidRPr="00677E4A">
        <w:rPr>
          <w:b/>
          <w:bCs/>
        </w:rPr>
        <w:t>Task 3: Add Firebase to project (google-</w:t>
      </w:r>
      <w:proofErr w:type="spellStart"/>
      <w:proofErr w:type="gramStart"/>
      <w:r w:rsidRPr="00677E4A">
        <w:rPr>
          <w:b/>
          <w:bCs/>
        </w:rPr>
        <w:t>services.json</w:t>
      </w:r>
      <w:proofErr w:type="spellEnd"/>
      <w:proofErr w:type="gramEnd"/>
      <w:r w:rsidRPr="00677E4A">
        <w:rPr>
          <w:b/>
          <w:bCs/>
        </w:rPr>
        <w:t>, Gradle setup).</w:t>
      </w:r>
    </w:p>
    <w:p w14:paraId="78B1C86E" w14:textId="77777777" w:rsidR="004636D0" w:rsidRPr="00677E4A" w:rsidRDefault="004636D0" w:rsidP="004636D0">
      <w:pPr>
        <w:numPr>
          <w:ilvl w:val="0"/>
          <w:numId w:val="10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lastRenderedPageBreak/>
        <w:t>Task 3 Enable Firebase Authentication (Google Sign-In).</w:t>
      </w:r>
    </w:p>
    <w:p w14:paraId="57630A63" w14:textId="77777777" w:rsidR="004636D0" w:rsidRPr="00677E4A" w:rsidRDefault="004636D0" w:rsidP="004636D0">
      <w:pPr>
        <w:numPr>
          <w:ilvl w:val="0"/>
          <w:numId w:val="10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4: Implement Gmail login button on Login screen.</w:t>
      </w:r>
    </w:p>
    <w:p w14:paraId="0D925D7F" w14:textId="77777777" w:rsidR="004636D0" w:rsidRPr="00677E4A" w:rsidRDefault="004636D0" w:rsidP="004636D0">
      <w:pPr>
        <w:numPr>
          <w:ilvl w:val="0"/>
          <w:numId w:val="10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 xml:space="preserve">Task 5: Authenticate user with </w:t>
      </w:r>
      <w:proofErr w:type="spellStart"/>
      <w:r w:rsidRPr="00677E4A">
        <w:rPr>
          <w:b/>
          <w:bCs/>
        </w:rPr>
        <w:t>FirebaseAuth</w:t>
      </w:r>
      <w:proofErr w:type="spellEnd"/>
      <w:r w:rsidRPr="00677E4A">
        <w:rPr>
          <w:b/>
          <w:bCs/>
        </w:rPr>
        <w:t>.</w:t>
      </w:r>
    </w:p>
    <w:p w14:paraId="43198955" w14:textId="77777777" w:rsidR="004636D0" w:rsidRPr="00677E4A" w:rsidRDefault="004636D0" w:rsidP="004636D0">
      <w:pPr>
        <w:numPr>
          <w:ilvl w:val="0"/>
          <w:numId w:val="10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6: Navigate to the Main screen after successful login.</w:t>
      </w:r>
      <w:r w:rsidRPr="00677E4A">
        <w:rPr>
          <w:b/>
          <w:bCs/>
        </w:rPr>
        <w:br/>
      </w:r>
      <w:r w:rsidRPr="00677E4A">
        <w:rPr>
          <w:b/>
          <w:bCs/>
        </w:rPr>
        <w:br/>
      </w:r>
    </w:p>
    <w:p w14:paraId="45B6648F" w14:textId="77777777" w:rsidR="004636D0" w:rsidRDefault="004636D0" w:rsidP="004636D0">
      <w:pPr>
        <w:pStyle w:val="Heading3"/>
      </w:pPr>
      <w:bookmarkStart w:id="27" w:name="_Toc210394698"/>
      <w:bookmarkStart w:id="28" w:name="_Toc210553804"/>
      <w:r w:rsidRPr="00677E4A">
        <w:t>Story 2:</w:t>
      </w:r>
      <w:bookmarkEnd w:id="27"/>
      <w:bookmarkEnd w:id="28"/>
      <w:r w:rsidRPr="00677E4A">
        <w:t xml:space="preserve"> </w:t>
      </w:r>
    </w:p>
    <w:p w14:paraId="013CA442" w14:textId="77777777" w:rsidR="004636D0" w:rsidRDefault="004636D0" w:rsidP="004636D0">
      <w:pPr>
        <w:rPr>
          <w:b/>
          <w:bCs/>
        </w:rPr>
      </w:pPr>
      <w:r w:rsidRPr="00677E4A">
        <w:rPr>
          <w:b/>
          <w:bCs/>
        </w:rPr>
        <w:t>As a user, I want Login and Main screens to work in both orientations so that I can use my device flexibly.</w:t>
      </w:r>
    </w:p>
    <w:p w14:paraId="0E763772" w14:textId="77777777" w:rsidR="004636D0" w:rsidRPr="00677E4A" w:rsidRDefault="004636D0" w:rsidP="004636D0">
      <w:pPr>
        <w:pStyle w:val="Heading4"/>
      </w:pPr>
      <w:r>
        <w:t>The tasks are…</w:t>
      </w:r>
    </w:p>
    <w:p w14:paraId="6839BE1F" w14:textId="77777777" w:rsidR="004636D0" w:rsidRPr="00677E4A" w:rsidRDefault="004636D0" w:rsidP="004636D0">
      <w:pPr>
        <w:numPr>
          <w:ilvl w:val="0"/>
          <w:numId w:val="11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1: Implement portrait layout for Login.</w:t>
      </w:r>
    </w:p>
    <w:p w14:paraId="0A3F88F7" w14:textId="77777777" w:rsidR="004636D0" w:rsidRPr="00677E4A" w:rsidRDefault="004636D0" w:rsidP="004636D0">
      <w:pPr>
        <w:numPr>
          <w:ilvl w:val="0"/>
          <w:numId w:val="11"/>
        </w:numPr>
        <w:spacing w:after="160" w:line="278" w:lineRule="auto"/>
        <w:rPr>
          <w:b/>
          <w:bCs/>
        </w:rPr>
      </w:pPr>
      <w:proofErr w:type="gramStart"/>
      <w:r w:rsidRPr="00677E4A">
        <w:rPr>
          <w:b/>
          <w:bCs/>
        </w:rPr>
        <w:t>Task2</w:t>
      </w:r>
      <w:proofErr w:type="gramEnd"/>
      <w:r w:rsidRPr="00677E4A">
        <w:rPr>
          <w:b/>
          <w:bCs/>
        </w:rPr>
        <w:t>: Implement landscape layout for Login.</w:t>
      </w:r>
    </w:p>
    <w:p w14:paraId="4276117F" w14:textId="77777777" w:rsidR="004636D0" w:rsidRPr="00677E4A" w:rsidRDefault="004636D0" w:rsidP="004636D0">
      <w:pPr>
        <w:numPr>
          <w:ilvl w:val="0"/>
          <w:numId w:val="11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3: Implement portrait layout for Main.</w:t>
      </w:r>
    </w:p>
    <w:p w14:paraId="4689FD98" w14:textId="77777777" w:rsidR="004636D0" w:rsidRPr="00677E4A" w:rsidRDefault="004636D0" w:rsidP="004636D0">
      <w:pPr>
        <w:numPr>
          <w:ilvl w:val="0"/>
          <w:numId w:val="11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4: Implement landscape layout for Main.</w:t>
      </w:r>
    </w:p>
    <w:p w14:paraId="36D27C7F" w14:textId="77777777" w:rsidR="004636D0" w:rsidRPr="00677E4A" w:rsidRDefault="004636D0" w:rsidP="004636D0">
      <w:pPr>
        <w:numPr>
          <w:ilvl w:val="0"/>
          <w:numId w:val="11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5: Test orientation switching (UI consistency).</w:t>
      </w:r>
    </w:p>
    <w:p w14:paraId="43FEEA87" w14:textId="77777777" w:rsidR="004636D0" w:rsidRPr="00677E4A" w:rsidRDefault="004636D0" w:rsidP="004636D0"/>
    <w:p w14:paraId="25782771" w14:textId="77777777" w:rsidR="004636D0" w:rsidRDefault="004636D0" w:rsidP="004636D0">
      <w:pPr>
        <w:pStyle w:val="Heading3"/>
      </w:pPr>
      <w:bookmarkStart w:id="29" w:name="_Toc210394699"/>
      <w:bookmarkStart w:id="30" w:name="_Toc210553805"/>
      <w:r w:rsidRPr="00677E4A">
        <w:t>Story 3:</w:t>
      </w:r>
      <w:bookmarkEnd w:id="29"/>
      <w:bookmarkEnd w:id="30"/>
      <w:r w:rsidRPr="00677E4A">
        <w:t xml:space="preserve"> </w:t>
      </w:r>
    </w:p>
    <w:p w14:paraId="0D8DF132" w14:textId="77777777" w:rsidR="004636D0" w:rsidRDefault="004636D0" w:rsidP="004636D0">
      <w:pPr>
        <w:rPr>
          <w:b/>
          <w:bCs/>
        </w:rPr>
      </w:pPr>
      <w:r w:rsidRPr="00677E4A">
        <w:rPr>
          <w:b/>
          <w:bCs/>
        </w:rPr>
        <w:t>As a developer, I want to store user login details in Firebase so that access is safe and persistent.</w:t>
      </w:r>
    </w:p>
    <w:p w14:paraId="196AC829" w14:textId="77777777" w:rsidR="004636D0" w:rsidRPr="00677E4A" w:rsidRDefault="004636D0" w:rsidP="004636D0">
      <w:pPr>
        <w:pStyle w:val="Heading4"/>
      </w:pPr>
      <w:r>
        <w:t xml:space="preserve">The Tasks </w:t>
      </w:r>
      <w:proofErr w:type="gramStart"/>
      <w:r>
        <w:t>are..</w:t>
      </w:r>
      <w:proofErr w:type="gramEnd"/>
    </w:p>
    <w:p w14:paraId="308D7AD4" w14:textId="77777777" w:rsidR="004636D0" w:rsidRPr="00677E4A" w:rsidRDefault="004636D0" w:rsidP="004636D0">
      <w:pPr>
        <w:numPr>
          <w:ilvl w:val="0"/>
          <w:numId w:val="12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 xml:space="preserve">Task1: Set up Firebase Realtime Database or </w:t>
      </w:r>
      <w:proofErr w:type="spellStart"/>
      <w:r w:rsidRPr="00677E4A">
        <w:rPr>
          <w:b/>
          <w:bCs/>
        </w:rPr>
        <w:t>Firestore</w:t>
      </w:r>
      <w:proofErr w:type="spellEnd"/>
      <w:r w:rsidRPr="00677E4A">
        <w:rPr>
          <w:b/>
          <w:bCs/>
        </w:rPr>
        <w:t>.</w:t>
      </w:r>
    </w:p>
    <w:p w14:paraId="3EADD7C1" w14:textId="77777777" w:rsidR="004636D0" w:rsidRPr="00677E4A" w:rsidRDefault="004636D0" w:rsidP="004636D0">
      <w:pPr>
        <w:numPr>
          <w:ilvl w:val="0"/>
          <w:numId w:val="12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2: On first login, save user profile (UID, name, email, photo).</w:t>
      </w:r>
    </w:p>
    <w:p w14:paraId="2E3ADE8E" w14:textId="77777777" w:rsidR="004636D0" w:rsidRPr="00677E4A" w:rsidRDefault="004636D0" w:rsidP="004636D0">
      <w:pPr>
        <w:numPr>
          <w:ilvl w:val="0"/>
          <w:numId w:val="12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Task3: Retrieve user details when app restarts.</w:t>
      </w:r>
    </w:p>
    <w:p w14:paraId="2378C674" w14:textId="77777777" w:rsidR="004636D0" w:rsidRPr="00677E4A" w:rsidRDefault="004636D0" w:rsidP="004636D0">
      <w:pPr>
        <w:numPr>
          <w:ilvl w:val="0"/>
          <w:numId w:val="12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4: Secure database rules to allow only authenticated access.</w:t>
      </w:r>
    </w:p>
    <w:p w14:paraId="6B6213F3" w14:textId="77777777" w:rsidR="004636D0" w:rsidRDefault="004636D0" w:rsidP="004636D0">
      <w:pPr>
        <w:pStyle w:val="Heading3"/>
      </w:pPr>
      <w:bookmarkStart w:id="31" w:name="_Toc210394700"/>
      <w:bookmarkStart w:id="32" w:name="_Toc210553806"/>
      <w:r w:rsidRPr="00677E4A">
        <w:t>Story 4:</w:t>
      </w:r>
      <w:bookmarkEnd w:id="31"/>
      <w:bookmarkEnd w:id="32"/>
      <w:r w:rsidRPr="00677E4A">
        <w:t xml:space="preserve"> </w:t>
      </w:r>
    </w:p>
    <w:p w14:paraId="2CA439E1" w14:textId="77777777" w:rsidR="004636D0" w:rsidRDefault="004636D0" w:rsidP="004636D0">
      <w:pPr>
        <w:rPr>
          <w:b/>
          <w:bCs/>
        </w:rPr>
      </w:pPr>
      <w:r w:rsidRPr="00677E4A">
        <w:rPr>
          <w:b/>
          <w:bCs/>
        </w:rPr>
        <w:t>As a user, I want to log out so that I can switch accounts.</w:t>
      </w:r>
    </w:p>
    <w:p w14:paraId="334D3618" w14:textId="77777777" w:rsidR="004636D0" w:rsidRPr="00677E4A" w:rsidRDefault="004636D0" w:rsidP="004636D0">
      <w:pPr>
        <w:pStyle w:val="Heading4"/>
      </w:pPr>
      <w:r>
        <w:t xml:space="preserve">The Tasks </w:t>
      </w:r>
      <w:proofErr w:type="gramStart"/>
      <w:r>
        <w:t>are..</w:t>
      </w:r>
      <w:proofErr w:type="gramEnd"/>
    </w:p>
    <w:p w14:paraId="342109E4" w14:textId="77777777" w:rsidR="004636D0" w:rsidRPr="00677E4A" w:rsidRDefault="004636D0" w:rsidP="004636D0">
      <w:pPr>
        <w:numPr>
          <w:ilvl w:val="0"/>
          <w:numId w:val="13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1: Add the “Logout” option in the menu.</w:t>
      </w:r>
    </w:p>
    <w:p w14:paraId="72853B21" w14:textId="77777777" w:rsidR="004636D0" w:rsidRPr="00677E4A" w:rsidRDefault="004636D0" w:rsidP="004636D0">
      <w:pPr>
        <w:numPr>
          <w:ilvl w:val="0"/>
          <w:numId w:val="13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 xml:space="preserve">Task 2: Clear </w:t>
      </w:r>
      <w:proofErr w:type="spellStart"/>
      <w:r w:rsidRPr="00677E4A">
        <w:rPr>
          <w:b/>
          <w:bCs/>
        </w:rPr>
        <w:t>FirebaseAuth</w:t>
      </w:r>
      <w:proofErr w:type="spellEnd"/>
      <w:r w:rsidRPr="00677E4A">
        <w:rPr>
          <w:b/>
          <w:bCs/>
        </w:rPr>
        <w:t xml:space="preserve"> session.</w:t>
      </w:r>
    </w:p>
    <w:p w14:paraId="7C3A4FE1" w14:textId="77777777" w:rsidR="004636D0" w:rsidRDefault="004636D0" w:rsidP="004636D0">
      <w:pPr>
        <w:numPr>
          <w:ilvl w:val="0"/>
          <w:numId w:val="13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3: Redirect to Login screen after logout.</w:t>
      </w:r>
    </w:p>
    <w:p w14:paraId="64176458" w14:textId="77777777" w:rsidR="004636D0" w:rsidRPr="00677E4A" w:rsidRDefault="004636D0" w:rsidP="004636D0">
      <w:pPr>
        <w:ind w:left="720"/>
        <w:rPr>
          <w:b/>
          <w:bCs/>
        </w:rPr>
      </w:pPr>
    </w:p>
    <w:p w14:paraId="70717CAD" w14:textId="77777777" w:rsidR="004636D0" w:rsidRDefault="004636D0" w:rsidP="004636D0">
      <w:pPr>
        <w:pStyle w:val="Heading3"/>
      </w:pPr>
      <w:bookmarkStart w:id="33" w:name="_Toc210394701"/>
      <w:bookmarkStart w:id="34" w:name="_Toc210553807"/>
      <w:r w:rsidRPr="00677E4A">
        <w:lastRenderedPageBreak/>
        <w:t>Story 5:</w:t>
      </w:r>
      <w:bookmarkEnd w:id="33"/>
      <w:bookmarkEnd w:id="34"/>
    </w:p>
    <w:p w14:paraId="4CC8EA97" w14:textId="77777777" w:rsidR="004636D0" w:rsidRDefault="004636D0" w:rsidP="004636D0">
      <w:pPr>
        <w:rPr>
          <w:b/>
          <w:bCs/>
        </w:rPr>
      </w:pPr>
      <w:r w:rsidRPr="00677E4A">
        <w:rPr>
          <w:b/>
          <w:bCs/>
        </w:rPr>
        <w:t xml:space="preserve"> As a user, I want a functional menu with clear options so that I can access features easily.</w:t>
      </w:r>
    </w:p>
    <w:p w14:paraId="52DC7281" w14:textId="77777777" w:rsidR="004636D0" w:rsidRPr="00677E4A" w:rsidRDefault="004636D0" w:rsidP="004636D0">
      <w:pPr>
        <w:pStyle w:val="Heading4"/>
      </w:pPr>
      <w:r>
        <w:t>The tasks are…</w:t>
      </w:r>
    </w:p>
    <w:p w14:paraId="6E219BEC" w14:textId="77777777" w:rsidR="004636D0" w:rsidRPr="00677E4A" w:rsidRDefault="004636D0" w:rsidP="004636D0">
      <w:pPr>
        <w:numPr>
          <w:ilvl w:val="0"/>
          <w:numId w:val="14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</w:t>
      </w:r>
      <w:proofErr w:type="gramStart"/>
      <w:r w:rsidRPr="00677E4A">
        <w:rPr>
          <w:b/>
          <w:bCs/>
        </w:rPr>
        <w:t>1:Create</w:t>
      </w:r>
      <w:proofErr w:type="gramEnd"/>
      <w:r w:rsidRPr="00677E4A">
        <w:rPr>
          <w:b/>
          <w:bCs/>
        </w:rPr>
        <w:t xml:space="preserve"> a menu with at least 4 items.</w:t>
      </w:r>
    </w:p>
    <w:p w14:paraId="1A679D81" w14:textId="77777777" w:rsidR="004636D0" w:rsidRPr="00677E4A" w:rsidRDefault="004636D0" w:rsidP="004636D0">
      <w:pPr>
        <w:numPr>
          <w:ilvl w:val="0"/>
          <w:numId w:val="14"/>
        </w:numPr>
        <w:spacing w:after="160" w:line="278" w:lineRule="auto"/>
      </w:pPr>
      <w:r w:rsidRPr="00677E4A">
        <w:rPr>
          <w:b/>
          <w:bCs/>
        </w:rPr>
        <w:t>Task</w:t>
      </w:r>
      <w:proofErr w:type="gramStart"/>
      <w:r w:rsidRPr="00677E4A">
        <w:rPr>
          <w:b/>
          <w:bCs/>
        </w:rPr>
        <w:t>2:Configure</w:t>
      </w:r>
      <w:proofErr w:type="gramEnd"/>
      <w:r w:rsidRPr="00677E4A">
        <w:rPr>
          <w:b/>
          <w:bCs/>
        </w:rPr>
        <w:t xml:space="preserve"> one menu item as always shown with icon + text.</w:t>
      </w:r>
    </w:p>
    <w:p w14:paraId="14121F94" w14:textId="77777777" w:rsidR="004636D0" w:rsidRPr="00677E4A" w:rsidRDefault="004636D0" w:rsidP="004636D0">
      <w:pPr>
        <w:numPr>
          <w:ilvl w:val="0"/>
          <w:numId w:val="14"/>
        </w:numPr>
        <w:spacing w:after="160" w:line="278" w:lineRule="auto"/>
      </w:pPr>
      <w:r w:rsidRPr="00677E4A">
        <w:rPr>
          <w:b/>
          <w:bCs/>
        </w:rPr>
        <w:t xml:space="preserve">Task3: Configure other menu items to be </w:t>
      </w:r>
      <w:proofErr w:type="spellStart"/>
      <w:r w:rsidRPr="00677E4A">
        <w:rPr>
          <w:b/>
          <w:bCs/>
        </w:rPr>
        <w:t>ifRoom</w:t>
      </w:r>
      <w:proofErr w:type="spellEnd"/>
      <w:r w:rsidRPr="00677E4A">
        <w:rPr>
          <w:b/>
          <w:bCs/>
        </w:rPr>
        <w:t xml:space="preserve"> or overflow.</w:t>
      </w:r>
    </w:p>
    <w:p w14:paraId="16522FB5" w14:textId="77777777" w:rsidR="004636D0" w:rsidRPr="00677E4A" w:rsidRDefault="004636D0" w:rsidP="004636D0">
      <w:pPr>
        <w:numPr>
          <w:ilvl w:val="0"/>
          <w:numId w:val="14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Task4: Assign icons only to always-show items (none in overflow).</w:t>
      </w:r>
    </w:p>
    <w:p w14:paraId="69FCFC68" w14:textId="77777777" w:rsidR="004636D0" w:rsidRPr="00677E4A" w:rsidRDefault="004636D0" w:rsidP="004636D0">
      <w:pPr>
        <w:numPr>
          <w:ilvl w:val="0"/>
          <w:numId w:val="14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Task5: Capture screenshots of menu states.</w:t>
      </w:r>
      <w:r w:rsidRPr="00677E4A">
        <w:rPr>
          <w:b/>
          <w:bCs/>
        </w:rPr>
        <w:br/>
      </w:r>
      <w:r w:rsidRPr="00677E4A">
        <w:rPr>
          <w:b/>
          <w:bCs/>
        </w:rPr>
        <w:br/>
      </w:r>
    </w:p>
    <w:p w14:paraId="296C10D4" w14:textId="77777777" w:rsidR="004636D0" w:rsidRDefault="004636D0" w:rsidP="004636D0">
      <w:pPr>
        <w:pStyle w:val="Heading2"/>
      </w:pPr>
      <w:bookmarkStart w:id="35" w:name="_Toc210394702"/>
      <w:bookmarkStart w:id="36" w:name="_Toc210553808"/>
      <w:r w:rsidRPr="00677E4A">
        <w:t>EPIC 2</w:t>
      </w:r>
      <w:proofErr w:type="gramStart"/>
      <w:r w:rsidRPr="00677E4A">
        <w:t>:  Runtime</w:t>
      </w:r>
      <w:proofErr w:type="gramEnd"/>
      <w:r w:rsidRPr="00677E4A">
        <w:t xml:space="preserve"> Permissions &amp; Feedback, Images &amp; Resources</w:t>
      </w:r>
      <w:bookmarkEnd w:id="35"/>
      <w:bookmarkEnd w:id="36"/>
    </w:p>
    <w:p w14:paraId="31CE4FD6" w14:textId="77777777" w:rsidR="004636D0" w:rsidRPr="006E7F06" w:rsidRDefault="004636D0" w:rsidP="004636D0">
      <w:r>
        <w:t>The epic is…</w:t>
      </w:r>
    </w:p>
    <w:p w14:paraId="52D98EC5" w14:textId="77777777" w:rsidR="004636D0" w:rsidRDefault="004636D0" w:rsidP="004636D0">
      <w:pPr>
        <w:pStyle w:val="Heading3"/>
      </w:pPr>
      <w:bookmarkStart w:id="37" w:name="_Toc210394703"/>
      <w:bookmarkStart w:id="38" w:name="_Toc210553809"/>
      <w:r w:rsidRPr="00677E4A">
        <w:t>Story 1:</w:t>
      </w:r>
      <w:bookmarkEnd w:id="37"/>
      <w:bookmarkEnd w:id="38"/>
    </w:p>
    <w:p w14:paraId="7F470716" w14:textId="77777777" w:rsidR="004636D0" w:rsidRDefault="004636D0" w:rsidP="004636D0">
      <w:pPr>
        <w:rPr>
          <w:b/>
          <w:bCs/>
        </w:rPr>
      </w:pPr>
      <w:r w:rsidRPr="00677E4A">
        <w:rPr>
          <w:b/>
          <w:bCs/>
        </w:rPr>
        <w:t xml:space="preserve"> As a user, I want high-quality images so that the app looks professional.</w:t>
      </w:r>
    </w:p>
    <w:p w14:paraId="62E7C9EE" w14:textId="77777777" w:rsidR="004636D0" w:rsidRPr="00677E4A" w:rsidRDefault="004636D0" w:rsidP="004636D0">
      <w:pPr>
        <w:pStyle w:val="Heading4"/>
      </w:pPr>
      <w:r>
        <w:t>The tasks are…</w:t>
      </w:r>
    </w:p>
    <w:p w14:paraId="713AA1E0" w14:textId="77777777" w:rsidR="004636D0" w:rsidRPr="00677E4A" w:rsidRDefault="004636D0" w:rsidP="004636D0">
      <w:pPr>
        <w:numPr>
          <w:ilvl w:val="0"/>
          <w:numId w:val="15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1: Add at least 6 unique images (not tab icons).</w:t>
      </w:r>
    </w:p>
    <w:p w14:paraId="7160F639" w14:textId="77777777" w:rsidR="004636D0" w:rsidRPr="00677E4A" w:rsidRDefault="004636D0" w:rsidP="004636D0">
      <w:pPr>
        <w:numPr>
          <w:ilvl w:val="0"/>
          <w:numId w:val="15"/>
        </w:numPr>
        <w:spacing w:after="160" w:line="278" w:lineRule="auto"/>
      </w:pPr>
      <w:r w:rsidRPr="00677E4A">
        <w:rPr>
          <w:b/>
          <w:bCs/>
        </w:rPr>
        <w:t>Task 2: Provide 3+ resolutions for each image (</w:t>
      </w:r>
      <w:proofErr w:type="spellStart"/>
      <w:r w:rsidRPr="00677E4A">
        <w:rPr>
          <w:b/>
          <w:bCs/>
        </w:rPr>
        <w:t>mdpi</w:t>
      </w:r>
      <w:proofErr w:type="spellEnd"/>
      <w:r w:rsidRPr="00677E4A">
        <w:rPr>
          <w:b/>
          <w:bCs/>
        </w:rPr>
        <w:t xml:space="preserve">, </w:t>
      </w:r>
      <w:proofErr w:type="spellStart"/>
      <w:r w:rsidRPr="00677E4A">
        <w:rPr>
          <w:b/>
          <w:bCs/>
        </w:rPr>
        <w:t>hdpi</w:t>
      </w:r>
      <w:proofErr w:type="spellEnd"/>
      <w:r w:rsidRPr="00677E4A">
        <w:rPr>
          <w:b/>
          <w:bCs/>
        </w:rPr>
        <w:t xml:space="preserve">, </w:t>
      </w:r>
      <w:proofErr w:type="spellStart"/>
      <w:r w:rsidRPr="00677E4A">
        <w:rPr>
          <w:b/>
          <w:bCs/>
        </w:rPr>
        <w:t>xhdpi</w:t>
      </w:r>
      <w:proofErr w:type="spellEnd"/>
      <w:r w:rsidRPr="00677E4A">
        <w:rPr>
          <w:b/>
          <w:bCs/>
        </w:rPr>
        <w:t>).</w:t>
      </w:r>
    </w:p>
    <w:p w14:paraId="2FD2DF9F" w14:textId="77777777" w:rsidR="004636D0" w:rsidRPr="00677E4A" w:rsidRDefault="004636D0" w:rsidP="004636D0">
      <w:pPr>
        <w:numPr>
          <w:ilvl w:val="0"/>
          <w:numId w:val="15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3: Optimize images for size without quality loss.</w:t>
      </w:r>
      <w:r w:rsidRPr="00677E4A">
        <w:rPr>
          <w:b/>
          <w:bCs/>
        </w:rPr>
        <w:br/>
      </w:r>
      <w:r w:rsidRPr="00677E4A">
        <w:rPr>
          <w:b/>
          <w:bCs/>
        </w:rPr>
        <w:br/>
      </w:r>
    </w:p>
    <w:p w14:paraId="47D9946D" w14:textId="77777777" w:rsidR="004636D0" w:rsidRDefault="004636D0" w:rsidP="004636D0">
      <w:pPr>
        <w:pStyle w:val="Heading3"/>
      </w:pPr>
      <w:bookmarkStart w:id="39" w:name="_Toc210394704"/>
      <w:bookmarkStart w:id="40" w:name="_Toc210553810"/>
      <w:r w:rsidRPr="00677E4A">
        <w:t>Story 2:</w:t>
      </w:r>
      <w:bookmarkEnd w:id="39"/>
      <w:bookmarkEnd w:id="40"/>
      <w:r w:rsidRPr="00677E4A">
        <w:t xml:space="preserve"> </w:t>
      </w:r>
    </w:p>
    <w:p w14:paraId="0120063F" w14:textId="77777777" w:rsidR="004636D0" w:rsidRDefault="004636D0" w:rsidP="004636D0">
      <w:pPr>
        <w:rPr>
          <w:b/>
          <w:bCs/>
        </w:rPr>
      </w:pPr>
      <w:r w:rsidRPr="00677E4A">
        <w:rPr>
          <w:b/>
          <w:bCs/>
        </w:rPr>
        <w:t>As a developer, I want clear resource management so that the project is maintainable.</w:t>
      </w:r>
    </w:p>
    <w:p w14:paraId="449C60E6" w14:textId="77777777" w:rsidR="004636D0" w:rsidRPr="00677E4A" w:rsidRDefault="004636D0" w:rsidP="004636D0">
      <w:pPr>
        <w:pStyle w:val="Heading4"/>
      </w:pPr>
      <w:r>
        <w:t>The tasks are…</w:t>
      </w:r>
    </w:p>
    <w:p w14:paraId="3E3E325F" w14:textId="77777777" w:rsidR="004636D0" w:rsidRPr="00677E4A" w:rsidRDefault="004636D0" w:rsidP="004636D0">
      <w:pPr>
        <w:numPr>
          <w:ilvl w:val="0"/>
          <w:numId w:val="16"/>
        </w:numPr>
        <w:spacing w:after="160" w:line="278" w:lineRule="auto"/>
      </w:pPr>
      <w:r w:rsidRPr="00677E4A">
        <w:rPr>
          <w:b/>
          <w:bCs/>
        </w:rPr>
        <w:t>Task1: Place all colors in colors.xml.</w:t>
      </w:r>
    </w:p>
    <w:p w14:paraId="731F2B25" w14:textId="77777777" w:rsidR="004636D0" w:rsidRPr="00677E4A" w:rsidRDefault="004636D0" w:rsidP="004636D0">
      <w:pPr>
        <w:numPr>
          <w:ilvl w:val="0"/>
          <w:numId w:val="16"/>
        </w:numPr>
        <w:spacing w:after="160" w:line="278" w:lineRule="auto"/>
      </w:pPr>
      <w:r w:rsidRPr="00677E4A">
        <w:rPr>
          <w:b/>
          <w:bCs/>
        </w:rPr>
        <w:t>Task2: Place dimensions in dimens.xml.</w:t>
      </w:r>
    </w:p>
    <w:p w14:paraId="0DC712F8" w14:textId="77777777" w:rsidR="004636D0" w:rsidRPr="00677E4A" w:rsidRDefault="004636D0" w:rsidP="004636D0">
      <w:pPr>
        <w:numPr>
          <w:ilvl w:val="0"/>
          <w:numId w:val="16"/>
        </w:numPr>
        <w:spacing w:after="160" w:line="278" w:lineRule="auto"/>
      </w:pPr>
      <w:r w:rsidRPr="00677E4A">
        <w:rPr>
          <w:b/>
          <w:bCs/>
        </w:rPr>
        <w:t>Task3: Place reusable styles in styles.xml.</w:t>
      </w:r>
    </w:p>
    <w:p w14:paraId="292F768F" w14:textId="77777777" w:rsidR="004636D0" w:rsidRPr="00677E4A" w:rsidRDefault="004636D0" w:rsidP="004636D0">
      <w:pPr>
        <w:numPr>
          <w:ilvl w:val="0"/>
          <w:numId w:val="16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Task4: Refactor layouts to avoid hardcoded values.</w:t>
      </w:r>
    </w:p>
    <w:p w14:paraId="1CE403D9" w14:textId="77777777" w:rsidR="004636D0" w:rsidRDefault="004636D0" w:rsidP="004636D0">
      <w:pPr>
        <w:pStyle w:val="Heading3"/>
      </w:pPr>
      <w:bookmarkStart w:id="41" w:name="_Toc210394705"/>
      <w:bookmarkStart w:id="42" w:name="_Toc210553811"/>
      <w:r w:rsidRPr="00677E4A">
        <w:t>Story 3:</w:t>
      </w:r>
      <w:bookmarkEnd w:id="41"/>
      <w:bookmarkEnd w:id="42"/>
    </w:p>
    <w:p w14:paraId="727462A3" w14:textId="77777777" w:rsidR="004636D0" w:rsidRDefault="004636D0" w:rsidP="004636D0">
      <w:pPr>
        <w:rPr>
          <w:b/>
          <w:bCs/>
        </w:rPr>
      </w:pPr>
      <w:r w:rsidRPr="00677E4A">
        <w:rPr>
          <w:b/>
          <w:bCs/>
        </w:rPr>
        <w:t xml:space="preserve"> As a user, I want to be asked for permission before accessing sensitive features so that my privacy is protected.</w:t>
      </w:r>
    </w:p>
    <w:p w14:paraId="75F8FA01" w14:textId="77777777" w:rsidR="004636D0" w:rsidRPr="00677E4A" w:rsidRDefault="004636D0" w:rsidP="004636D0">
      <w:pPr>
        <w:pStyle w:val="Heading4"/>
      </w:pPr>
      <w:r>
        <w:lastRenderedPageBreak/>
        <w:t>The tasks are…</w:t>
      </w:r>
    </w:p>
    <w:p w14:paraId="6B9BDCB1" w14:textId="77777777" w:rsidR="004636D0" w:rsidRPr="00677E4A" w:rsidRDefault="004636D0" w:rsidP="004636D0">
      <w:pPr>
        <w:numPr>
          <w:ilvl w:val="0"/>
          <w:numId w:val="17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Task1: Choose a feature requiring runtime permission (Camera or Storage).</w:t>
      </w:r>
    </w:p>
    <w:p w14:paraId="556E5488" w14:textId="77777777" w:rsidR="004636D0" w:rsidRPr="00677E4A" w:rsidRDefault="004636D0" w:rsidP="004636D0">
      <w:pPr>
        <w:numPr>
          <w:ilvl w:val="0"/>
          <w:numId w:val="17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Task2: Implement permission request flow (request + rationale).</w:t>
      </w:r>
    </w:p>
    <w:p w14:paraId="04ADC458" w14:textId="77777777" w:rsidR="004636D0" w:rsidRPr="00677E4A" w:rsidRDefault="004636D0" w:rsidP="004636D0">
      <w:pPr>
        <w:numPr>
          <w:ilvl w:val="0"/>
          <w:numId w:val="17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Task3: Implement fallback UI when permission is denied.</w:t>
      </w:r>
      <w:r w:rsidRPr="00677E4A">
        <w:rPr>
          <w:b/>
          <w:bCs/>
        </w:rPr>
        <w:br/>
      </w:r>
      <w:r w:rsidRPr="00677E4A">
        <w:rPr>
          <w:b/>
          <w:bCs/>
        </w:rPr>
        <w:br/>
      </w:r>
    </w:p>
    <w:p w14:paraId="19521CC4" w14:textId="77777777" w:rsidR="004636D0" w:rsidRDefault="004636D0" w:rsidP="004636D0">
      <w:pPr>
        <w:pStyle w:val="Heading3"/>
      </w:pPr>
      <w:bookmarkStart w:id="43" w:name="_Toc210394706"/>
      <w:bookmarkStart w:id="44" w:name="_Toc210553812"/>
      <w:r w:rsidRPr="00677E4A">
        <w:t>Story 4:</w:t>
      </w:r>
      <w:bookmarkEnd w:id="43"/>
      <w:bookmarkEnd w:id="44"/>
      <w:r w:rsidRPr="00677E4A">
        <w:t xml:space="preserve"> </w:t>
      </w:r>
    </w:p>
    <w:p w14:paraId="7E2658E6" w14:textId="77777777" w:rsidR="004636D0" w:rsidRDefault="004636D0" w:rsidP="004636D0">
      <w:pPr>
        <w:rPr>
          <w:b/>
          <w:bCs/>
        </w:rPr>
      </w:pPr>
      <w:r w:rsidRPr="00677E4A">
        <w:rPr>
          <w:b/>
          <w:bCs/>
        </w:rPr>
        <w:t>As a user, I want feedback on permission status so that I understand app state.</w:t>
      </w:r>
    </w:p>
    <w:p w14:paraId="202D7D9F" w14:textId="77777777" w:rsidR="004636D0" w:rsidRPr="00677E4A" w:rsidRDefault="004636D0" w:rsidP="004636D0">
      <w:pPr>
        <w:pStyle w:val="Heading4"/>
      </w:pPr>
      <w:r>
        <w:t>The tasks are…</w:t>
      </w:r>
    </w:p>
    <w:p w14:paraId="0C38FF3A" w14:textId="77777777" w:rsidR="004636D0" w:rsidRPr="00677E4A" w:rsidRDefault="004636D0" w:rsidP="004636D0">
      <w:pPr>
        <w:numPr>
          <w:ilvl w:val="0"/>
          <w:numId w:val="18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 xml:space="preserve">Task1: Show </w:t>
      </w:r>
      <w:proofErr w:type="spellStart"/>
      <w:r w:rsidRPr="00677E4A">
        <w:rPr>
          <w:b/>
          <w:bCs/>
        </w:rPr>
        <w:t>Snackbar</w:t>
      </w:r>
      <w:proofErr w:type="spellEnd"/>
      <w:r w:rsidRPr="00677E4A">
        <w:rPr>
          <w:b/>
          <w:bCs/>
        </w:rPr>
        <w:t xml:space="preserve"> when permission is granted.</w:t>
      </w:r>
    </w:p>
    <w:p w14:paraId="01A40BF9" w14:textId="77777777" w:rsidR="004636D0" w:rsidRPr="00677E4A" w:rsidRDefault="004636D0" w:rsidP="004636D0">
      <w:pPr>
        <w:numPr>
          <w:ilvl w:val="0"/>
          <w:numId w:val="18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 xml:space="preserve">Task2: Show </w:t>
      </w:r>
      <w:proofErr w:type="spellStart"/>
      <w:r w:rsidRPr="00677E4A">
        <w:rPr>
          <w:b/>
          <w:bCs/>
        </w:rPr>
        <w:t>Snackbar</w:t>
      </w:r>
      <w:proofErr w:type="spellEnd"/>
      <w:r w:rsidRPr="00677E4A">
        <w:rPr>
          <w:b/>
          <w:bCs/>
        </w:rPr>
        <w:t xml:space="preserve"> when permission is denied.</w:t>
      </w:r>
      <w:r w:rsidRPr="00677E4A">
        <w:rPr>
          <w:b/>
          <w:bCs/>
        </w:rPr>
        <w:br/>
        <w:t>Task3: Capture screenshots of both scenarios.</w:t>
      </w:r>
      <w:r w:rsidRPr="00677E4A">
        <w:rPr>
          <w:b/>
          <w:bCs/>
        </w:rPr>
        <w:br/>
      </w:r>
      <w:r w:rsidRPr="00677E4A">
        <w:rPr>
          <w:b/>
          <w:bCs/>
        </w:rPr>
        <w:br/>
      </w:r>
    </w:p>
    <w:p w14:paraId="0D6BEFE8" w14:textId="77777777" w:rsidR="004636D0" w:rsidRDefault="004636D0" w:rsidP="004636D0">
      <w:pPr>
        <w:pStyle w:val="Heading3"/>
      </w:pPr>
      <w:bookmarkStart w:id="45" w:name="_Toc210394707"/>
      <w:bookmarkStart w:id="46" w:name="_Toc210553813"/>
      <w:r w:rsidRPr="00677E4A">
        <w:t>Story 5:</w:t>
      </w:r>
      <w:bookmarkEnd w:id="45"/>
      <w:bookmarkEnd w:id="46"/>
      <w:r w:rsidRPr="00677E4A">
        <w:t xml:space="preserve"> </w:t>
      </w:r>
    </w:p>
    <w:p w14:paraId="00DF3D5A" w14:textId="77777777" w:rsidR="004636D0" w:rsidRDefault="004636D0" w:rsidP="004636D0">
      <w:pPr>
        <w:rPr>
          <w:b/>
          <w:bCs/>
        </w:rPr>
      </w:pPr>
      <w:r w:rsidRPr="00677E4A">
        <w:rPr>
          <w:b/>
          <w:bCs/>
        </w:rPr>
        <w:t>As a user, I want consistent design so that the app looks polished.</w:t>
      </w:r>
    </w:p>
    <w:p w14:paraId="0F4148CD" w14:textId="77777777" w:rsidR="004636D0" w:rsidRPr="00677E4A" w:rsidRDefault="004636D0" w:rsidP="004636D0">
      <w:r>
        <w:rPr>
          <w:b/>
          <w:bCs/>
        </w:rPr>
        <w:t>The tasks are…</w:t>
      </w:r>
    </w:p>
    <w:p w14:paraId="5692AAEA" w14:textId="77777777" w:rsidR="004636D0" w:rsidRPr="00677E4A" w:rsidRDefault="004636D0" w:rsidP="004636D0">
      <w:pPr>
        <w:numPr>
          <w:ilvl w:val="0"/>
          <w:numId w:val="19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Task1: Assign different background colors to each fragment.</w:t>
      </w:r>
    </w:p>
    <w:p w14:paraId="53B3B6D0" w14:textId="77777777" w:rsidR="004636D0" w:rsidRPr="00677E4A" w:rsidRDefault="004636D0" w:rsidP="004636D0">
      <w:pPr>
        <w:numPr>
          <w:ilvl w:val="0"/>
          <w:numId w:val="19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2: Style at least one UI object differently per fragment (color/font/size).</w:t>
      </w:r>
    </w:p>
    <w:p w14:paraId="3079214E" w14:textId="77777777" w:rsidR="004636D0" w:rsidRPr="00677E4A" w:rsidRDefault="004636D0" w:rsidP="004636D0">
      <w:pPr>
        <w:numPr>
          <w:ilvl w:val="0"/>
          <w:numId w:val="19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3: Apply elevation rules to distinguish UI elements.</w:t>
      </w:r>
      <w:r w:rsidRPr="00677E4A">
        <w:rPr>
          <w:b/>
          <w:bCs/>
        </w:rPr>
        <w:br/>
      </w:r>
      <w:r w:rsidRPr="00677E4A">
        <w:rPr>
          <w:b/>
          <w:bCs/>
        </w:rPr>
        <w:br/>
      </w:r>
    </w:p>
    <w:p w14:paraId="31FF7BB6" w14:textId="77777777" w:rsidR="004636D0" w:rsidRDefault="004636D0" w:rsidP="004636D0">
      <w:pPr>
        <w:pStyle w:val="Heading3"/>
      </w:pPr>
      <w:bookmarkStart w:id="47" w:name="_Toc210394708"/>
      <w:bookmarkStart w:id="48" w:name="_Toc210553814"/>
      <w:r w:rsidRPr="00677E4A">
        <w:t>Story 6</w:t>
      </w:r>
      <w:r>
        <w:t>:</w:t>
      </w:r>
      <w:bookmarkEnd w:id="47"/>
      <w:bookmarkEnd w:id="48"/>
    </w:p>
    <w:p w14:paraId="3139CECF" w14:textId="77777777" w:rsidR="004636D0" w:rsidRDefault="004636D0" w:rsidP="004636D0">
      <w:pPr>
        <w:rPr>
          <w:b/>
          <w:bCs/>
        </w:rPr>
      </w:pPr>
      <w:r w:rsidRPr="00677E4A">
        <w:rPr>
          <w:b/>
          <w:bCs/>
        </w:rPr>
        <w:t xml:space="preserve"> As a developer, I want clean architecture so that code is scalable and maintainable.</w:t>
      </w:r>
    </w:p>
    <w:p w14:paraId="11BF9EF0" w14:textId="77777777" w:rsidR="004636D0" w:rsidRPr="00677E4A" w:rsidRDefault="004636D0" w:rsidP="004636D0">
      <w:pPr>
        <w:pStyle w:val="Heading4"/>
      </w:pPr>
      <w:r>
        <w:t>The tasks are…</w:t>
      </w:r>
    </w:p>
    <w:p w14:paraId="7F411874" w14:textId="77777777" w:rsidR="004636D0" w:rsidRPr="00677E4A" w:rsidRDefault="004636D0" w:rsidP="004636D0">
      <w:pPr>
        <w:numPr>
          <w:ilvl w:val="0"/>
          <w:numId w:val="20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1: Separate logic into focused Java classes.</w:t>
      </w:r>
    </w:p>
    <w:p w14:paraId="7F540DFA" w14:textId="77777777" w:rsidR="004636D0" w:rsidRPr="00677E4A" w:rsidRDefault="004636D0" w:rsidP="004636D0">
      <w:pPr>
        <w:numPr>
          <w:ilvl w:val="0"/>
          <w:numId w:val="20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 2: Apply separation of concerns (activities vs adapters vs utils).</w:t>
      </w:r>
    </w:p>
    <w:p w14:paraId="56A92921" w14:textId="77777777" w:rsidR="004636D0" w:rsidRPr="00677E4A" w:rsidRDefault="004636D0" w:rsidP="004636D0">
      <w:pPr>
        <w:numPr>
          <w:ilvl w:val="0"/>
          <w:numId w:val="20"/>
        </w:numPr>
        <w:spacing w:after="160" w:line="278" w:lineRule="auto"/>
        <w:rPr>
          <w:b/>
          <w:bCs/>
        </w:rPr>
      </w:pPr>
      <w:r w:rsidRPr="00677E4A">
        <w:rPr>
          <w:b/>
          <w:bCs/>
        </w:rPr>
        <w:t>Task3: Document coding patterns/guidelines in README.</w:t>
      </w:r>
    </w:p>
    <w:p w14:paraId="329BB3D3" w14:textId="77777777" w:rsidR="004636D0" w:rsidRDefault="004636D0" w:rsidP="004636D0"/>
    <w:p w14:paraId="0E8D54C0" w14:textId="77777777" w:rsidR="004636D0" w:rsidRDefault="004636D0" w:rsidP="001A0EAB">
      <w:pPr>
        <w:rPr>
          <w:sz w:val="24"/>
        </w:rPr>
      </w:pPr>
    </w:p>
    <w:sectPr w:rsidR="004636D0">
      <w:footerReference w:type="default" r:id="rId12"/>
      <w:pgSz w:w="12240" w:h="15840" w:code="1"/>
      <w:pgMar w:top="1080" w:right="1224" w:bottom="2160" w:left="201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0F430" w14:textId="77777777" w:rsidR="0074645B" w:rsidRDefault="0074645B">
      <w:pPr>
        <w:spacing w:after="0" w:line="240" w:lineRule="auto"/>
      </w:pPr>
      <w:r>
        <w:separator/>
      </w:r>
    </w:p>
  </w:endnote>
  <w:endnote w:type="continuationSeparator" w:id="0">
    <w:p w14:paraId="11167D9B" w14:textId="77777777" w:rsidR="0074645B" w:rsidRDefault="00746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2E8C2" w14:textId="77777777" w:rsidR="00447631" w:rsidRDefault="00BE1CC0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3A5836" wp14:editId="0656BF33">
              <wp:simplePos x="0" y="0"/>
              <wp:positionH relativeFrom="margin">
                <wp:align>left</wp:align>
              </wp:positionH>
              <wp:positionV relativeFrom="bottomMargin">
                <wp:align>bottom</wp:align>
              </wp:positionV>
              <wp:extent cx="5943600" cy="594360"/>
              <wp:effectExtent l="0" t="0" r="0" b="0"/>
              <wp:wrapNone/>
              <wp:docPr id="7" name="Text Box 7" descr="Footer conten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5943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FC7E1B" w14:textId="7B523931" w:rsidR="00447631" w:rsidRPr="001A0EAB" w:rsidRDefault="001A0EAB">
                          <w:pPr>
                            <w:pStyle w:val="Footer"/>
                            <w:rPr>
                              <w:lang w:val="en-CA"/>
                            </w:rPr>
                          </w:pPr>
                          <w:r>
                            <w:rPr>
                              <w:lang w:val="en-CA"/>
                            </w:rPr>
                            <w:t xml:space="preserve">Team Contract </w:t>
                          </w:r>
                          <w:r w:rsidR="00E90BB6">
                            <w:rPr>
                              <w:lang w:val="en-CA"/>
                            </w:rPr>
                            <w:t>CENG-322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3A583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Footer content" style="position:absolute;margin-left:0;margin-top:0;width:468pt;height:46.8pt;z-index:25165926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bottom;mso-position-vertical-relative:bottom-margin-area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" filled="f" stroked="f" strokeweight=".5pt">
              <v:textbox inset="0,,0">
                <w:txbxContent>
                  <w:p w14:paraId="0BFC7E1B" w14:textId="7B523931" w:rsidR="00447631" w:rsidRPr="001A0EAB" w:rsidRDefault="001A0EAB">
                    <w:pPr>
                      <w:pStyle w:val="Footer"/>
                      <w:rPr>
                        <w:lang w:val="en-CA"/>
                      </w:rPr>
                    </w:pPr>
                    <w:r>
                      <w:rPr>
                        <w:lang w:val="en-CA"/>
                      </w:rPr>
                      <w:t xml:space="preserve">Team Contract </w:t>
                    </w:r>
                    <w:r w:rsidR="00E90BB6">
                      <w:rPr>
                        <w:lang w:val="en-CA"/>
                      </w:rPr>
                      <w:t>CENG-322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BFAE6" w14:textId="77777777" w:rsidR="0074645B" w:rsidRDefault="0074645B">
      <w:pPr>
        <w:spacing w:after="0" w:line="240" w:lineRule="auto"/>
      </w:pPr>
      <w:r>
        <w:separator/>
      </w:r>
    </w:p>
  </w:footnote>
  <w:footnote w:type="continuationSeparator" w:id="0">
    <w:p w14:paraId="02290169" w14:textId="77777777" w:rsidR="0074645B" w:rsidRDefault="007464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EA61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1B6075"/>
    <w:multiLevelType w:val="multilevel"/>
    <w:tmpl w:val="89B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F4F72"/>
    <w:multiLevelType w:val="multilevel"/>
    <w:tmpl w:val="1706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652D5"/>
    <w:multiLevelType w:val="multilevel"/>
    <w:tmpl w:val="10E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2348B"/>
    <w:multiLevelType w:val="multilevel"/>
    <w:tmpl w:val="DE7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35B5A"/>
    <w:multiLevelType w:val="hybridMultilevel"/>
    <w:tmpl w:val="1C0C43EA"/>
    <w:lvl w:ilvl="0" w:tplc="A7B6A1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466E9"/>
    <w:multiLevelType w:val="multilevel"/>
    <w:tmpl w:val="926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878B1"/>
    <w:multiLevelType w:val="multilevel"/>
    <w:tmpl w:val="D2D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47D60"/>
    <w:multiLevelType w:val="multilevel"/>
    <w:tmpl w:val="34D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53FE0"/>
    <w:multiLevelType w:val="hybridMultilevel"/>
    <w:tmpl w:val="69BE1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56C24"/>
    <w:multiLevelType w:val="hybridMultilevel"/>
    <w:tmpl w:val="C8B68AA6"/>
    <w:lvl w:ilvl="0" w:tplc="7FFA4152">
      <w:start w:val="1"/>
      <w:numFmt w:val="upperRoman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5C3333"/>
    <w:multiLevelType w:val="multilevel"/>
    <w:tmpl w:val="B85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63873"/>
    <w:multiLevelType w:val="multilevel"/>
    <w:tmpl w:val="A5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C441C"/>
    <w:multiLevelType w:val="multilevel"/>
    <w:tmpl w:val="73C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435DC"/>
    <w:multiLevelType w:val="multilevel"/>
    <w:tmpl w:val="0A98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C0E9C"/>
    <w:multiLevelType w:val="multilevel"/>
    <w:tmpl w:val="73E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056249">
    <w:abstractNumId w:val="11"/>
  </w:num>
  <w:num w:numId="2" w16cid:durableId="1015116757">
    <w:abstractNumId w:val="5"/>
  </w:num>
  <w:num w:numId="3" w16cid:durableId="322659356">
    <w:abstractNumId w:val="7"/>
  </w:num>
  <w:num w:numId="4" w16cid:durableId="1360013474">
    <w:abstractNumId w:val="0"/>
  </w:num>
  <w:num w:numId="5" w16cid:durableId="1545367652">
    <w:abstractNumId w:val="10"/>
  </w:num>
  <w:num w:numId="6" w16cid:durableId="2033528442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2006319775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234969128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837423080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384258196">
    <w:abstractNumId w:val="13"/>
  </w:num>
  <w:num w:numId="11" w16cid:durableId="1612280378">
    <w:abstractNumId w:val="12"/>
  </w:num>
  <w:num w:numId="12" w16cid:durableId="715200379">
    <w:abstractNumId w:val="14"/>
  </w:num>
  <w:num w:numId="13" w16cid:durableId="1288002976">
    <w:abstractNumId w:val="2"/>
  </w:num>
  <w:num w:numId="14" w16cid:durableId="2110151860">
    <w:abstractNumId w:val="3"/>
  </w:num>
  <w:num w:numId="15" w16cid:durableId="1051536132">
    <w:abstractNumId w:val="9"/>
  </w:num>
  <w:num w:numId="16" w16cid:durableId="830604178">
    <w:abstractNumId w:val="1"/>
  </w:num>
  <w:num w:numId="17" w16cid:durableId="1634751703">
    <w:abstractNumId w:val="6"/>
  </w:num>
  <w:num w:numId="18" w16cid:durableId="657809859">
    <w:abstractNumId w:val="15"/>
  </w:num>
  <w:num w:numId="19" w16cid:durableId="732430702">
    <w:abstractNumId w:val="8"/>
  </w:num>
  <w:num w:numId="20" w16cid:durableId="1468088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7DF"/>
    <w:rsid w:val="00010407"/>
    <w:rsid w:val="00021D7D"/>
    <w:rsid w:val="0009010B"/>
    <w:rsid w:val="001A0EAB"/>
    <w:rsid w:val="001A751D"/>
    <w:rsid w:val="00246F88"/>
    <w:rsid w:val="002F2C48"/>
    <w:rsid w:val="00332DE4"/>
    <w:rsid w:val="0035319C"/>
    <w:rsid w:val="003567A4"/>
    <w:rsid w:val="003C0CC5"/>
    <w:rsid w:val="00403D3C"/>
    <w:rsid w:val="0042411E"/>
    <w:rsid w:val="00447631"/>
    <w:rsid w:val="004636D0"/>
    <w:rsid w:val="00495139"/>
    <w:rsid w:val="004C55D8"/>
    <w:rsid w:val="00510983"/>
    <w:rsid w:val="00606013"/>
    <w:rsid w:val="0061012C"/>
    <w:rsid w:val="006A7A33"/>
    <w:rsid w:val="006E492D"/>
    <w:rsid w:val="00706BB1"/>
    <w:rsid w:val="0074645B"/>
    <w:rsid w:val="008910DC"/>
    <w:rsid w:val="008A7C4E"/>
    <w:rsid w:val="008B0BED"/>
    <w:rsid w:val="008F7A04"/>
    <w:rsid w:val="00922FA9"/>
    <w:rsid w:val="009D2ED3"/>
    <w:rsid w:val="00AC1F60"/>
    <w:rsid w:val="00B81A45"/>
    <w:rsid w:val="00B97C6C"/>
    <w:rsid w:val="00BB46DC"/>
    <w:rsid w:val="00BE1CC0"/>
    <w:rsid w:val="00C853D8"/>
    <w:rsid w:val="00CC30C8"/>
    <w:rsid w:val="00D16733"/>
    <w:rsid w:val="00DF4C6A"/>
    <w:rsid w:val="00E000F1"/>
    <w:rsid w:val="00E240FD"/>
    <w:rsid w:val="00E40BEF"/>
    <w:rsid w:val="00E90BB6"/>
    <w:rsid w:val="00EF49C3"/>
    <w:rsid w:val="00F269AD"/>
    <w:rsid w:val="00F537DF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0318F9"/>
  <w15:chartTrackingRefBased/>
  <w15:docId w15:val="{6C9F91D1-6566-4D10-8D72-14DE3059C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8" w:space="0" w:color="FCDBDB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F24F4F" w:themeColor="accent1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40" w:lineRule="auto"/>
      <w:jc w:val="right"/>
    </w:pPr>
    <w:rPr>
      <w:rFonts w:asciiTheme="majorHAnsi" w:eastAsiaTheme="majorEastAsia" w:hAnsiTheme="majorHAnsi" w:cstheme="majorBidi"/>
      <w:kern w:val="28"/>
      <w:sz w:val="62"/>
      <w:szCs w:val="6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kern w:val="28"/>
      <w:sz w:val="62"/>
      <w:szCs w:val="62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before="320" w:line="240" w:lineRule="auto"/>
    </w:pPr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sz w:val="28"/>
      <w:szCs w:val="28"/>
    </w:rPr>
  </w:style>
  <w:style w:type="paragraph" w:styleId="NoSpacing">
    <w:name w:val="No Spacing"/>
    <w:uiPriority w:val="1"/>
    <w:qFormat/>
    <w:pPr>
      <w:spacing w:before="60"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semiHidden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semiHidden/>
    <w:qFormat/>
    <w:pPr>
      <w:spacing w:before="160" w:after="160" w:line="240" w:lineRule="auto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table" w:customStyle="1" w:styleId="SOWTable">
    <w:name w:val="SOW Table"/>
    <w:basedOn w:val="TableNormal"/>
    <w:uiPriority w:val="99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table" w:customStyle="1" w:styleId="LayoutTable">
    <w:name w:val="Layout Table"/>
    <w:basedOn w:val="TableNormal"/>
    <w:uiPriority w:val="99"/>
    <w:pPr>
      <w:spacing w:before="60" w:after="0" w:line="240" w:lineRule="auto"/>
      <w:ind w:left="144" w:right="144"/>
    </w:pPr>
    <w:tblPr>
      <w:tblCellMar>
        <w:left w:w="0" w:type="dxa"/>
        <w:right w:w="0" w:type="dxa"/>
      </w:tblCellMar>
    </w:tblPr>
  </w:style>
  <w:style w:type="paragraph" w:customStyle="1" w:styleId="FormHeading">
    <w:name w:val="Form Heading"/>
    <w:basedOn w:val="Normal"/>
    <w:next w:val="Normal"/>
    <w:uiPriority w:val="2"/>
    <w:qFormat/>
    <w:pPr>
      <w:spacing w:before="80" w:after="60" w:line="240" w:lineRule="auto"/>
    </w:pPr>
    <w:rPr>
      <w:rFonts w:asciiTheme="majorHAnsi" w:eastAsiaTheme="majorEastAsia" w:hAnsiTheme="majorHAnsi" w:cstheme="majorBidi"/>
      <w:color w:val="F24F4F" w:themeColor="accent1"/>
    </w:rPr>
  </w:style>
  <w:style w:type="paragraph" w:customStyle="1" w:styleId="Name">
    <w:name w:val="Name"/>
    <w:basedOn w:val="Normal"/>
    <w:uiPriority w:val="2"/>
    <w:qFormat/>
    <w:pPr>
      <w:spacing w:before="60" w:after="60" w:line="240" w:lineRule="auto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character" w:styleId="Strong">
    <w:name w:val="Strong"/>
    <w:basedOn w:val="DefaultParagraphFont"/>
    <w:uiPriority w:val="10"/>
    <w:unhideWhenUsed/>
    <w:qFormat/>
    <w:rPr>
      <w:b/>
      <w:bCs/>
    </w:rPr>
  </w:style>
  <w:style w:type="paragraph" w:styleId="Closing">
    <w:name w:val="Closing"/>
    <w:basedOn w:val="Normal"/>
    <w:link w:val="ClosingChar"/>
    <w:uiPriority w:val="11"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11"/>
  </w:style>
  <w:style w:type="table" w:customStyle="1" w:styleId="SignatureTable">
    <w:name w:val="Signature Table"/>
    <w:basedOn w:val="TableNormal"/>
    <w:uiPriority w:val="99"/>
    <w:pPr>
      <w:spacing w:after="0" w:line="240" w:lineRule="auto"/>
    </w:pPr>
    <w:tblPr/>
  </w:style>
  <w:style w:type="paragraph" w:styleId="ListBullet">
    <w:name w:val="List Bullet"/>
    <w:basedOn w:val="Normal"/>
    <w:uiPriority w:val="4"/>
    <w:unhideWhenUsed/>
    <w:qFormat/>
    <w:pPr>
      <w:numPr>
        <w:numId w:val="4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i/>
      <w:iCs/>
      <w:sz w:val="18"/>
      <w:szCs w:val="18"/>
    </w:rPr>
  </w:style>
  <w:style w:type="character" w:styleId="Hyperlink">
    <w:name w:val="Hyperlink"/>
    <w:uiPriority w:val="99"/>
    <w:rsid w:val="001A0EA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BB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636D0"/>
    <w:pPr>
      <w:pBdr>
        <w:bottom w:val="none" w:sz="0" w:space="0" w:color="auto"/>
      </w:pBdr>
      <w:spacing w:before="240" w:after="0" w:line="300" w:lineRule="auto"/>
      <w:outlineLvl w:val="9"/>
    </w:pPr>
    <w:rPr>
      <w:color w:val="DF1010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636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36D0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cademic-regulations.humber.ca/2018-2019/17.0-ACADEMIC-MISCONDUCT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humber.ca/legal-and-risk-management/policies/search-by-students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cye\AppData\Roaming\Microsoft\Templates\Statement%20of%20Work%20(Red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1932AF3A914B1BBABD1F9CCC65A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49CB37-4D32-41C4-AB64-817D4F681317}"/>
      </w:docPartPr>
      <w:docPartBody>
        <w:p w:rsidR="00CA4A38" w:rsidRDefault="00AC5913">
          <w:pPr>
            <w:pStyle w:val="FF1932AF3A914B1BBABD1F9CCC65AB9C"/>
          </w:pPr>
          <w:r>
            <w:t>[Company Name]</w:t>
          </w:r>
        </w:p>
      </w:docPartBody>
    </w:docPart>
    <w:docPart>
      <w:docPartPr>
        <w:name w:val="336F2E3CB85246E185826A6B8B8AD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DB689-EEB5-4995-ADB3-70409FB31AF9}"/>
      </w:docPartPr>
      <w:docPartBody>
        <w:p w:rsidR="00CA4A38" w:rsidRDefault="00AC5913">
          <w:pPr>
            <w:pStyle w:val="336F2E3CB85246E185826A6B8B8AD2FD"/>
          </w:pPr>
          <w:r>
            <w:t>[Company Address]</w:t>
          </w:r>
          <w:r>
            <w:br/>
            <w:t>[City, ST  ZIP Code]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913"/>
    <w:rsid w:val="000447DF"/>
    <w:rsid w:val="00395F14"/>
    <w:rsid w:val="00403D3C"/>
    <w:rsid w:val="00495139"/>
    <w:rsid w:val="004D6C38"/>
    <w:rsid w:val="008376DC"/>
    <w:rsid w:val="00AC5913"/>
    <w:rsid w:val="00BD531E"/>
    <w:rsid w:val="00C57BFD"/>
    <w:rsid w:val="00CA4A38"/>
    <w:rsid w:val="00CE1A4F"/>
    <w:rsid w:val="00CE7FE5"/>
    <w:rsid w:val="00D72BD0"/>
    <w:rsid w:val="00E0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1932AF3A914B1BBABD1F9CCC65AB9C">
    <w:name w:val="FF1932AF3A914B1BBABD1F9CCC65AB9C"/>
  </w:style>
  <w:style w:type="paragraph" w:customStyle="1" w:styleId="336F2E3CB85246E185826A6B8B8AD2FD">
    <w:name w:val="336F2E3CB85246E185826A6B8B8AD2FD"/>
  </w:style>
  <w:style w:type="character" w:styleId="PlaceholderText">
    <w:name w:val="Placeholder Text"/>
    <w:basedOn w:val="DefaultParagraphFont"/>
    <w:uiPriority w:val="99"/>
    <w:semiHidden/>
    <w:rPr>
      <w:color w:val="156082" w:themeColor="accent1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
Team Name: LIFE (Light, Indoor air, Freshness, and Energy)    
Team Number: 11
Project Name: LIFE Environmental Solutions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57DCBC-E03C-4579-B6C3-0EB758F02A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C827FD-8C8D-A440-98FE-330FEA4FF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Statement of Work (Red design).dotx</Template>
  <TotalTime>1225</TotalTime>
  <Pages>11</Pages>
  <Words>1878</Words>
  <Characters>9898</Characters>
  <Application>Microsoft Office Word</Application>
  <DocSecurity>0</DocSecurity>
  <Lines>471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CENG-322 TEAM PROJECT</Company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Dancy</dc:creator>
  <cp:keywords/>
  <dc:description/>
  <cp:lastModifiedBy>MOHAMED Ali</cp:lastModifiedBy>
  <cp:revision>2</cp:revision>
  <dcterms:created xsi:type="dcterms:W3CDTF">2022-09-11T03:00:00Z</dcterms:created>
  <dcterms:modified xsi:type="dcterms:W3CDTF">2025-10-05T14:50:00Z</dcterms:modified>
  <cp:contentStatus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TC039235949991</vt:lpwstr>
  </property>
</Properties>
</file>